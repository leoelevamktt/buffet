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A492045" w14:textId="087831EA" w:rsidR="00924A4B" w:rsidRDefault="00546AA4" w:rsidP="001D74C5">
      <w:pPr>
        <w:pStyle w:val="SemEspaamento"/>
        <w:ind w:left="426" w:right="425"/>
        <w:jc w:val="center"/>
        <w:rPr>
          <w:b/>
          <w:lang w:bidi="pt-BR"/>
        </w:rPr>
      </w:pPr>
      <w:r>
        <w:rPr>
          <w:b/>
          <w:lang w:bidi="pt-BR"/>
        </w:rPr>
        <w:t xml:space="preserve">                                                                                              </w:t>
      </w:r>
    </w:p>
    <w:p w14:paraId="4F8796D6" w14:textId="77777777" w:rsidR="00924A4B" w:rsidRDefault="00924A4B" w:rsidP="001D74C5">
      <w:pPr>
        <w:pStyle w:val="SemEspaamento"/>
        <w:ind w:left="426" w:right="425"/>
        <w:jc w:val="center"/>
        <w:rPr>
          <w:b/>
          <w:lang w:bidi="pt-BR"/>
        </w:rPr>
      </w:pPr>
    </w:p>
    <w:p w14:paraId="32465932" w14:textId="3267B495" w:rsidR="000F6A1D" w:rsidRPr="00636D50" w:rsidRDefault="00197AFC" w:rsidP="001D74C5">
      <w:pPr>
        <w:pStyle w:val="SemEspaamento"/>
        <w:ind w:left="426" w:right="425"/>
        <w:jc w:val="center"/>
        <w:rPr>
          <w:b/>
          <w:lang w:bidi="pt-BR"/>
        </w:rPr>
      </w:pPr>
      <w:r w:rsidRPr="00636D50">
        <w:rPr>
          <w:b/>
          <w:noProof/>
          <w:lang w:eastAsia="pt-BR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90696B7" wp14:editId="1CD0CBF7">
                <wp:simplePos x="0" y="0"/>
                <wp:positionH relativeFrom="column">
                  <wp:posOffset>6985</wp:posOffset>
                </wp:positionH>
                <wp:positionV relativeFrom="paragraph">
                  <wp:posOffset>635</wp:posOffset>
                </wp:positionV>
                <wp:extent cx="4545965" cy="1535430"/>
                <wp:effectExtent l="0" t="0" r="26035" b="26670"/>
                <wp:wrapSquare wrapText="bothSides"/>
                <wp:docPr id="1" name="Caixa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45965" cy="1535430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26697FA" w14:textId="598E7C08" w:rsidR="00CA5084" w:rsidRPr="00C56CD5" w:rsidRDefault="00CA5084" w:rsidP="00A8495F">
                            <w:pPr>
                              <w:rPr>
                                <w:color w:val="0B3964" w:themeColor="accent1"/>
                              </w:rPr>
                            </w:pPr>
                            <w:r w:rsidRPr="00C56CD5">
                              <w:rPr>
                                <w:color w:val="0B3964" w:themeColor="accent1"/>
                              </w:rPr>
                              <w:t xml:space="preserve">Aniversariante:  </w:t>
                            </w:r>
                            <w:r w:rsidR="00AC111E">
                              <w:rPr>
                                <w:color w:val="0B3964" w:themeColor="accent1"/>
                              </w:rPr>
                              <w:t>_________________</w:t>
                            </w:r>
                          </w:p>
                          <w:p w14:paraId="04E10886" w14:textId="4EFD9568" w:rsidR="00CA5084" w:rsidRPr="00C56CD5" w:rsidRDefault="00CA5084" w:rsidP="00A8495F">
                            <w:pPr>
                              <w:rPr>
                                <w:color w:val="0B3964" w:themeColor="accent1"/>
                              </w:rPr>
                            </w:pPr>
                            <w:r w:rsidRPr="00C56CD5">
                              <w:rPr>
                                <w:color w:val="0B3964" w:themeColor="accent1"/>
                              </w:rPr>
                              <w:t xml:space="preserve">Idade: </w:t>
                            </w:r>
                            <w:r w:rsidR="00E70DCD">
                              <w:rPr>
                                <w:color w:val="0B3964" w:themeColor="accent1"/>
                              </w:rPr>
                              <w:t xml:space="preserve"> </w:t>
                            </w:r>
                            <w:r w:rsidRPr="00C56CD5">
                              <w:rPr>
                                <w:color w:val="0B3964" w:themeColor="accent1"/>
                              </w:rPr>
                              <w:t xml:space="preserve"> Data: </w:t>
                            </w:r>
                            <w:r w:rsidR="00AC111E">
                              <w:rPr>
                                <w:color w:val="0B3964" w:themeColor="accent1"/>
                              </w:rPr>
                              <w:t>____________hs ________ as ______</w:t>
                            </w:r>
                            <w:r w:rsidRPr="00C56CD5">
                              <w:rPr>
                                <w:color w:val="0B3964" w:themeColor="accent1"/>
                              </w:rPr>
                              <w:t xml:space="preserve">  </w:t>
                            </w:r>
                          </w:p>
                          <w:p w14:paraId="4810A0B8" w14:textId="1C67A333" w:rsidR="00CA5084" w:rsidRPr="00C56CD5" w:rsidRDefault="00CA5084" w:rsidP="00A8495F">
                            <w:pPr>
                              <w:rPr>
                                <w:color w:val="0B3964" w:themeColor="accent1"/>
                              </w:rPr>
                            </w:pPr>
                            <w:r w:rsidRPr="00C56CD5">
                              <w:rPr>
                                <w:color w:val="0B3964" w:themeColor="accent1"/>
                              </w:rPr>
                              <w:t xml:space="preserve">Tema: </w:t>
                            </w:r>
                            <w:r w:rsidR="00AC111E">
                              <w:rPr>
                                <w:color w:val="0B3964" w:themeColor="accent1"/>
                              </w:rPr>
                              <w:t>_________________________</w:t>
                            </w:r>
                            <w:r w:rsidRPr="00C56CD5">
                              <w:rPr>
                                <w:color w:val="0B3964" w:themeColor="accent1"/>
                              </w:rPr>
                              <w:t xml:space="preserve">Nº de convidados: </w:t>
                            </w:r>
                            <w:r w:rsidR="00AC111E">
                              <w:rPr>
                                <w:color w:val="0B3964" w:themeColor="accent1"/>
                              </w:rPr>
                              <w:t xml:space="preserve">___ </w:t>
                            </w:r>
                            <w:r w:rsidR="00E70DCD">
                              <w:rPr>
                                <w:color w:val="0B3964" w:themeColor="accent1"/>
                              </w:rPr>
                              <w:t xml:space="preserve"> pessoas</w:t>
                            </w:r>
                          </w:p>
                          <w:p w14:paraId="40F29AD8" w14:textId="1E61B144" w:rsidR="00CA5084" w:rsidRPr="00C56CD5" w:rsidRDefault="00CA5084" w:rsidP="00A8495F">
                            <w:pPr>
                              <w:rPr>
                                <w:color w:val="0B3964" w:themeColor="accent1"/>
                              </w:rPr>
                            </w:pPr>
                            <w:r w:rsidRPr="00C56CD5">
                              <w:rPr>
                                <w:color w:val="0B3964" w:themeColor="accent1"/>
                              </w:rPr>
                              <w:t xml:space="preserve">Pai: </w:t>
                            </w:r>
                            <w:r w:rsidR="00AC111E">
                              <w:rPr>
                                <w:color w:val="0B3964" w:themeColor="accent1"/>
                              </w:rPr>
                              <w:t>_____________</w:t>
                            </w:r>
                            <w:r w:rsidR="00046D34">
                              <w:rPr>
                                <w:color w:val="0B3964" w:themeColor="accent1"/>
                              </w:rPr>
                              <w:t xml:space="preserve"> </w:t>
                            </w:r>
                            <w:r w:rsidR="00E70DCD">
                              <w:rPr>
                                <w:color w:val="0B3964" w:themeColor="accent1"/>
                              </w:rPr>
                              <w:t xml:space="preserve">     </w:t>
                            </w:r>
                            <w:r w:rsidRPr="00C56CD5">
                              <w:rPr>
                                <w:color w:val="0B3964" w:themeColor="accent1"/>
                              </w:rPr>
                              <w:t xml:space="preserve">Mãe: </w:t>
                            </w:r>
                            <w:r w:rsidR="00AC111E">
                              <w:rPr>
                                <w:color w:val="0B3964" w:themeColor="accent1"/>
                              </w:rPr>
                              <w:t>_______________________</w:t>
                            </w:r>
                            <w:r w:rsidRPr="00C56CD5">
                              <w:rPr>
                                <w:color w:val="0B3964" w:themeColor="accent1"/>
                              </w:rPr>
                              <w:t xml:space="preserve">  </w:t>
                            </w:r>
                          </w:p>
                          <w:p w14:paraId="362B2ECE" w14:textId="311FC4D0" w:rsidR="00CA5084" w:rsidRPr="00C56CD5" w:rsidRDefault="00CA5084" w:rsidP="00A8495F">
                            <w:pPr>
                              <w:rPr>
                                <w:color w:val="0B3964" w:themeColor="accent1"/>
                              </w:rPr>
                            </w:pPr>
                            <w:r w:rsidRPr="00C56CD5">
                              <w:rPr>
                                <w:color w:val="0B3964" w:themeColor="accent1"/>
                              </w:rPr>
                              <w:t>Irmão</w:t>
                            </w:r>
                            <w:r w:rsidR="00666A70">
                              <w:rPr>
                                <w:color w:val="0B3964" w:themeColor="accent1"/>
                              </w:rPr>
                              <w:t xml:space="preserve">S </w:t>
                            </w:r>
                            <w:r w:rsidR="00AC111E">
                              <w:rPr>
                                <w:color w:val="0B3964" w:themeColor="accent1"/>
                              </w:rPr>
                              <w:t>_________________________________________</w:t>
                            </w:r>
                          </w:p>
                          <w:p w14:paraId="31AF629D" w14:textId="4F830A4E" w:rsidR="00CA5084" w:rsidRPr="00C56CD5" w:rsidRDefault="00CA5084" w:rsidP="00A8495F">
                            <w:pPr>
                              <w:rPr>
                                <w:color w:val="0B3964" w:themeColor="accent1"/>
                              </w:rPr>
                            </w:pPr>
                            <w:r w:rsidRPr="00C56CD5">
                              <w:rPr>
                                <w:color w:val="0B3964" w:themeColor="accent1"/>
                              </w:rPr>
                              <w:t xml:space="preserve">Telefone: </w:t>
                            </w:r>
                            <w:r w:rsidR="00AC111E">
                              <w:rPr>
                                <w:color w:val="0B3964" w:themeColor="accent1"/>
                              </w:rPr>
                              <w:t>_________________________</w:t>
                            </w:r>
                          </w:p>
                          <w:p w14:paraId="3066E958" w14:textId="597E23D3" w:rsidR="00CA5084" w:rsidRPr="00C56CD5" w:rsidRDefault="00CA5084" w:rsidP="00A8495F">
                            <w:pPr>
                              <w:rPr>
                                <w:color w:val="0B3964" w:themeColor="accent1"/>
                              </w:rPr>
                            </w:pPr>
                            <w:r w:rsidRPr="00C56CD5">
                              <w:rPr>
                                <w:color w:val="0B3964" w:themeColor="accent1"/>
                              </w:rPr>
                              <w:t xml:space="preserve">E-mail: </w:t>
                            </w:r>
                            <w:r w:rsidR="00AC111E">
                              <w:rPr>
                                <w:color w:val="0B3964" w:themeColor="accent1"/>
                              </w:rPr>
                              <w:t>______________________________________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90696B7" id="_x0000_t202" coordsize="21600,21600" o:spt="202" path="m,l,21600r21600,l21600,xe">
                <v:stroke joinstyle="miter"/>
                <v:path gradientshapeok="t" o:connecttype="rect"/>
              </v:shapetype>
              <v:shape id="Caixa de Texto 1" o:spid="_x0000_s1026" type="#_x0000_t202" style="position:absolute;left:0;text-align:left;margin-left:.55pt;margin-top:.05pt;width:357.95pt;height:120.9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" filled="f" strokeweight=".5pt">
                <v:textbox>
                  <w:txbxContent>
                    <w:p w14:paraId="126697FA" w14:textId="598E7C08" w:rsidR="00CA5084" w:rsidRPr="00C56CD5" w:rsidRDefault="00CA5084" w:rsidP="00A8495F">
                      <w:pPr>
                        <w:rPr>
                          <w:color w:val="0B3964" w:themeColor="accent1"/>
                        </w:rPr>
                      </w:pPr>
                      <w:r w:rsidRPr="00C56CD5">
                        <w:rPr>
                          <w:color w:val="0B3964" w:themeColor="accent1"/>
                        </w:rPr>
                        <w:t xml:space="preserve">Aniversariante:  </w:t>
                      </w:r>
                      <w:r w:rsidR="00AC111E">
                        <w:rPr>
                          <w:color w:val="0B3964" w:themeColor="accent1"/>
                        </w:rPr>
                        <w:t>_________________</w:t>
                      </w:r>
                    </w:p>
                    <w:p w14:paraId="04E10886" w14:textId="4EFD9568" w:rsidR="00CA5084" w:rsidRPr="00C56CD5" w:rsidRDefault="00CA5084" w:rsidP="00A8495F">
                      <w:pPr>
                        <w:rPr>
                          <w:color w:val="0B3964" w:themeColor="accent1"/>
                        </w:rPr>
                      </w:pPr>
                      <w:r w:rsidRPr="00C56CD5">
                        <w:rPr>
                          <w:color w:val="0B3964" w:themeColor="accent1"/>
                        </w:rPr>
                        <w:t xml:space="preserve">Idade: </w:t>
                      </w:r>
                      <w:r w:rsidR="00E70DCD">
                        <w:rPr>
                          <w:color w:val="0B3964" w:themeColor="accent1"/>
                        </w:rPr>
                        <w:t xml:space="preserve"> </w:t>
                      </w:r>
                      <w:r w:rsidRPr="00C56CD5">
                        <w:rPr>
                          <w:color w:val="0B3964" w:themeColor="accent1"/>
                        </w:rPr>
                        <w:t xml:space="preserve"> Data: </w:t>
                      </w:r>
                      <w:r w:rsidR="00AC111E">
                        <w:rPr>
                          <w:color w:val="0B3964" w:themeColor="accent1"/>
                        </w:rPr>
                        <w:t>____________hs ________ as ______</w:t>
                      </w:r>
                      <w:r w:rsidRPr="00C56CD5">
                        <w:rPr>
                          <w:color w:val="0B3964" w:themeColor="accent1"/>
                        </w:rPr>
                        <w:t xml:space="preserve">  </w:t>
                      </w:r>
                    </w:p>
                    <w:p w14:paraId="4810A0B8" w14:textId="1C67A333" w:rsidR="00CA5084" w:rsidRPr="00C56CD5" w:rsidRDefault="00CA5084" w:rsidP="00A8495F">
                      <w:pPr>
                        <w:rPr>
                          <w:color w:val="0B3964" w:themeColor="accent1"/>
                        </w:rPr>
                      </w:pPr>
                      <w:r w:rsidRPr="00C56CD5">
                        <w:rPr>
                          <w:color w:val="0B3964" w:themeColor="accent1"/>
                        </w:rPr>
                        <w:t xml:space="preserve">Tema: </w:t>
                      </w:r>
                      <w:r w:rsidR="00AC111E">
                        <w:rPr>
                          <w:color w:val="0B3964" w:themeColor="accent1"/>
                        </w:rPr>
                        <w:t>_________________________</w:t>
                      </w:r>
                      <w:r w:rsidRPr="00C56CD5">
                        <w:rPr>
                          <w:color w:val="0B3964" w:themeColor="accent1"/>
                        </w:rPr>
                        <w:t xml:space="preserve">Nº de convidados: </w:t>
                      </w:r>
                      <w:r w:rsidR="00AC111E">
                        <w:rPr>
                          <w:color w:val="0B3964" w:themeColor="accent1"/>
                        </w:rPr>
                        <w:t xml:space="preserve">___ </w:t>
                      </w:r>
                      <w:r w:rsidR="00E70DCD">
                        <w:rPr>
                          <w:color w:val="0B3964" w:themeColor="accent1"/>
                        </w:rPr>
                        <w:t xml:space="preserve"> pessoas</w:t>
                      </w:r>
                    </w:p>
                    <w:p w14:paraId="40F29AD8" w14:textId="1E61B144" w:rsidR="00CA5084" w:rsidRPr="00C56CD5" w:rsidRDefault="00CA5084" w:rsidP="00A8495F">
                      <w:pPr>
                        <w:rPr>
                          <w:color w:val="0B3964" w:themeColor="accent1"/>
                        </w:rPr>
                      </w:pPr>
                      <w:r w:rsidRPr="00C56CD5">
                        <w:rPr>
                          <w:color w:val="0B3964" w:themeColor="accent1"/>
                        </w:rPr>
                        <w:t xml:space="preserve">Pai: </w:t>
                      </w:r>
                      <w:r w:rsidR="00AC111E">
                        <w:rPr>
                          <w:color w:val="0B3964" w:themeColor="accent1"/>
                        </w:rPr>
                        <w:t>_____________</w:t>
                      </w:r>
                      <w:r w:rsidR="00046D34">
                        <w:rPr>
                          <w:color w:val="0B3964" w:themeColor="accent1"/>
                        </w:rPr>
                        <w:t xml:space="preserve"> </w:t>
                      </w:r>
                      <w:r w:rsidR="00E70DCD">
                        <w:rPr>
                          <w:color w:val="0B3964" w:themeColor="accent1"/>
                        </w:rPr>
                        <w:t xml:space="preserve">     </w:t>
                      </w:r>
                      <w:r w:rsidRPr="00C56CD5">
                        <w:rPr>
                          <w:color w:val="0B3964" w:themeColor="accent1"/>
                        </w:rPr>
                        <w:t xml:space="preserve">Mãe: </w:t>
                      </w:r>
                      <w:r w:rsidR="00AC111E">
                        <w:rPr>
                          <w:color w:val="0B3964" w:themeColor="accent1"/>
                        </w:rPr>
                        <w:t>_______________________</w:t>
                      </w:r>
                      <w:r w:rsidRPr="00C56CD5">
                        <w:rPr>
                          <w:color w:val="0B3964" w:themeColor="accent1"/>
                        </w:rPr>
                        <w:t xml:space="preserve">  </w:t>
                      </w:r>
                    </w:p>
                    <w:p w14:paraId="362B2ECE" w14:textId="311FC4D0" w:rsidR="00CA5084" w:rsidRPr="00C56CD5" w:rsidRDefault="00CA5084" w:rsidP="00A8495F">
                      <w:pPr>
                        <w:rPr>
                          <w:color w:val="0B3964" w:themeColor="accent1"/>
                        </w:rPr>
                      </w:pPr>
                      <w:r w:rsidRPr="00C56CD5">
                        <w:rPr>
                          <w:color w:val="0B3964" w:themeColor="accent1"/>
                        </w:rPr>
                        <w:t>Irmão</w:t>
                      </w:r>
                      <w:r w:rsidR="00666A70">
                        <w:rPr>
                          <w:color w:val="0B3964" w:themeColor="accent1"/>
                        </w:rPr>
                        <w:t xml:space="preserve">S </w:t>
                      </w:r>
                      <w:r w:rsidR="00AC111E">
                        <w:rPr>
                          <w:color w:val="0B3964" w:themeColor="accent1"/>
                        </w:rPr>
                        <w:t>_________________________________________</w:t>
                      </w:r>
                    </w:p>
                    <w:p w14:paraId="31AF629D" w14:textId="4F830A4E" w:rsidR="00CA5084" w:rsidRPr="00C56CD5" w:rsidRDefault="00CA5084" w:rsidP="00A8495F">
                      <w:pPr>
                        <w:rPr>
                          <w:color w:val="0B3964" w:themeColor="accent1"/>
                        </w:rPr>
                      </w:pPr>
                      <w:r w:rsidRPr="00C56CD5">
                        <w:rPr>
                          <w:color w:val="0B3964" w:themeColor="accent1"/>
                        </w:rPr>
                        <w:t xml:space="preserve">Telefone: </w:t>
                      </w:r>
                      <w:r w:rsidR="00AC111E">
                        <w:rPr>
                          <w:color w:val="0B3964" w:themeColor="accent1"/>
                        </w:rPr>
                        <w:t>_________________________</w:t>
                      </w:r>
                    </w:p>
                    <w:p w14:paraId="3066E958" w14:textId="597E23D3" w:rsidR="00CA5084" w:rsidRPr="00C56CD5" w:rsidRDefault="00CA5084" w:rsidP="00A8495F">
                      <w:pPr>
                        <w:rPr>
                          <w:color w:val="0B3964" w:themeColor="accent1"/>
                        </w:rPr>
                      </w:pPr>
                      <w:r w:rsidRPr="00C56CD5">
                        <w:rPr>
                          <w:color w:val="0B3964" w:themeColor="accent1"/>
                        </w:rPr>
                        <w:t xml:space="preserve">E-mail: </w:t>
                      </w:r>
                      <w:r w:rsidR="00AC111E">
                        <w:rPr>
                          <w:color w:val="0B3964" w:themeColor="accent1"/>
                        </w:rPr>
                        <w:t>______________________________________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CA5084" w:rsidRPr="00636D50">
        <w:rPr>
          <w:b/>
          <w:noProof/>
          <w:lang w:eastAsia="pt-BR"/>
        </w:rPr>
        <w:drawing>
          <wp:inline distT="0" distB="0" distL="0" distR="0" wp14:anchorId="112D8246" wp14:editId="19EB6C1B">
            <wp:extent cx="1343770" cy="1385961"/>
            <wp:effectExtent l="0" t="0" r="8890" b="5080"/>
            <wp:docPr id="10" name="Imagem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G-20200613-WA0011.jpg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68472" cy="14114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D8B039" w14:textId="403B9925" w:rsidR="001D4E9E" w:rsidRPr="00C814B2" w:rsidRDefault="001D4E9E" w:rsidP="001D74C5">
      <w:pPr>
        <w:pStyle w:val="SemEspaamento"/>
        <w:ind w:left="426" w:right="425"/>
        <w:jc w:val="center"/>
        <w:rPr>
          <w:rFonts w:ascii="Arial Black" w:hAnsi="Arial Black"/>
          <w:sz w:val="24"/>
          <w:szCs w:val="24"/>
          <w:lang w:bidi="pt-BR"/>
        </w:rPr>
      </w:pPr>
      <w:r w:rsidRPr="00C814B2">
        <w:rPr>
          <w:rFonts w:ascii="Arial Black" w:hAnsi="Arial Black"/>
          <w:sz w:val="24"/>
          <w:szCs w:val="24"/>
          <w:lang w:bidi="pt-BR"/>
        </w:rPr>
        <w:t xml:space="preserve">CARDAPIO </w:t>
      </w:r>
    </w:p>
    <w:p w14:paraId="46ED6B79" w14:textId="77777777" w:rsidR="0036280B" w:rsidRPr="00636D50" w:rsidRDefault="0036280B" w:rsidP="001D74C5">
      <w:pPr>
        <w:pStyle w:val="SemEspaamento"/>
        <w:ind w:left="426" w:right="425"/>
        <w:rPr>
          <w:rFonts w:ascii="Arial Black" w:hAnsi="Arial Black"/>
          <w:sz w:val="18"/>
          <w:szCs w:val="20"/>
          <w:lang w:bidi="pt-BR"/>
        </w:rPr>
        <w:sectPr w:rsidR="0036280B" w:rsidRPr="00636D50" w:rsidSect="00C814B2">
          <w:pgSz w:w="11906" w:h="16838" w:code="9"/>
          <w:pgMar w:top="284" w:right="707" w:bottom="720" w:left="709" w:header="709" w:footer="709" w:gutter="0"/>
          <w:cols w:space="708"/>
          <w:titlePg/>
          <w:docGrid w:linePitch="360"/>
        </w:sectPr>
      </w:pPr>
    </w:p>
    <w:p w14:paraId="3AE2B97A" w14:textId="68FDC9BC" w:rsidR="00F738DB" w:rsidRPr="00E70DCD" w:rsidRDefault="00D9004A" w:rsidP="001D74C5">
      <w:pPr>
        <w:pStyle w:val="NormalWeb"/>
        <w:shd w:val="clear" w:color="auto" w:fill="FFFFFF"/>
        <w:spacing w:before="0" w:beforeAutospacing="0" w:after="0" w:afterAutospacing="0"/>
        <w:ind w:left="426" w:right="425"/>
        <w:jc w:val="both"/>
        <w:textAlignment w:val="baseline"/>
        <w:rPr>
          <w:rFonts w:asciiTheme="majorHAnsi" w:hAnsiTheme="majorHAnsi" w:cstheme="majorHAnsi"/>
          <w:bCs/>
          <w:i/>
          <w:iCs/>
          <w:sz w:val="20"/>
          <w:szCs w:val="20"/>
        </w:rPr>
      </w:pPr>
      <w:r w:rsidRPr="00146F09">
        <w:rPr>
          <w:rFonts w:asciiTheme="majorHAnsi" w:hAnsiTheme="majorHAnsi" w:cstheme="majorHAnsi"/>
          <w:b/>
          <w:bCs/>
          <w:i/>
          <w:iCs/>
          <w:sz w:val="20"/>
          <w:szCs w:val="20"/>
        </w:rPr>
        <w:t>Entrada:</w:t>
      </w:r>
      <w:r w:rsidR="00F52AE3">
        <w:rPr>
          <w:rFonts w:asciiTheme="majorHAnsi" w:hAnsiTheme="majorHAnsi" w:cstheme="majorHAnsi"/>
          <w:b/>
          <w:bCs/>
          <w:i/>
          <w:iCs/>
          <w:sz w:val="20"/>
          <w:szCs w:val="20"/>
        </w:rPr>
        <w:t xml:space="preserve"> Canapês, </w:t>
      </w:r>
      <w:r w:rsidR="00F52AE3" w:rsidRPr="00146F09">
        <w:rPr>
          <w:rFonts w:asciiTheme="majorHAnsi" w:hAnsiTheme="majorHAnsi" w:cstheme="majorHAnsi"/>
          <w:bCs/>
          <w:i/>
          <w:iCs/>
          <w:sz w:val="20"/>
          <w:szCs w:val="20"/>
        </w:rPr>
        <w:t>Brasileirinho</w:t>
      </w:r>
      <w:r w:rsidR="00F52AE3">
        <w:rPr>
          <w:rFonts w:asciiTheme="majorHAnsi" w:hAnsiTheme="majorHAnsi" w:cstheme="majorHAnsi"/>
          <w:bCs/>
          <w:iCs/>
          <w:sz w:val="20"/>
          <w:szCs w:val="20"/>
        </w:rPr>
        <w:t xml:space="preserve">: </w:t>
      </w:r>
      <w:proofErr w:type="spellStart"/>
      <w:r w:rsidR="00F52AE3">
        <w:rPr>
          <w:rFonts w:asciiTheme="majorHAnsi" w:hAnsiTheme="majorHAnsi" w:cstheme="majorHAnsi"/>
          <w:bCs/>
          <w:iCs/>
          <w:sz w:val="20"/>
          <w:szCs w:val="20"/>
        </w:rPr>
        <w:t>Arancini</w:t>
      </w:r>
      <w:proofErr w:type="spellEnd"/>
      <w:r w:rsidR="00F52AE3">
        <w:rPr>
          <w:rFonts w:asciiTheme="majorHAnsi" w:hAnsiTheme="majorHAnsi" w:cstheme="majorHAnsi"/>
          <w:bCs/>
          <w:iCs/>
          <w:sz w:val="20"/>
          <w:szCs w:val="20"/>
        </w:rPr>
        <w:t>, mini pasteis com molho barbecue</w:t>
      </w:r>
    </w:p>
    <w:p w14:paraId="5E35DD56" w14:textId="157FA445" w:rsidR="00D7377B" w:rsidRPr="00146F09" w:rsidRDefault="00D9004A" w:rsidP="001D74C5">
      <w:pPr>
        <w:pStyle w:val="NormalWeb"/>
        <w:shd w:val="clear" w:color="auto" w:fill="FFFFFF"/>
        <w:spacing w:before="0" w:beforeAutospacing="0" w:after="0" w:afterAutospacing="0"/>
        <w:ind w:left="426" w:right="425"/>
        <w:jc w:val="both"/>
        <w:textAlignment w:val="baseline"/>
        <w:rPr>
          <w:rFonts w:asciiTheme="majorHAnsi" w:hAnsiTheme="majorHAnsi" w:cstheme="majorHAnsi"/>
          <w:bCs/>
          <w:iCs/>
          <w:sz w:val="20"/>
          <w:szCs w:val="20"/>
        </w:rPr>
      </w:pPr>
      <w:r w:rsidRPr="00146F09">
        <w:rPr>
          <w:rFonts w:asciiTheme="majorHAnsi" w:hAnsiTheme="majorHAnsi" w:cstheme="majorHAnsi"/>
          <w:b/>
          <w:bCs/>
          <w:i/>
          <w:iCs/>
          <w:sz w:val="20"/>
          <w:szCs w:val="20"/>
        </w:rPr>
        <w:t>Lanchonete:</w:t>
      </w:r>
      <w:r w:rsidRPr="00146F09">
        <w:rPr>
          <w:rFonts w:asciiTheme="majorHAnsi" w:hAnsiTheme="majorHAnsi" w:cstheme="majorHAnsi"/>
          <w:bCs/>
          <w:i/>
          <w:iCs/>
          <w:sz w:val="20"/>
          <w:szCs w:val="20"/>
        </w:rPr>
        <w:t xml:space="preserve"> </w:t>
      </w:r>
      <w:r w:rsidR="001D74C5">
        <w:rPr>
          <w:rFonts w:asciiTheme="majorHAnsi" w:hAnsiTheme="majorHAnsi" w:cstheme="majorHAnsi"/>
          <w:bCs/>
          <w:iCs/>
          <w:sz w:val="20"/>
          <w:szCs w:val="20"/>
        </w:rPr>
        <w:t>LANCHE DE METRO</w:t>
      </w:r>
      <w:r w:rsidR="00F52AE3">
        <w:rPr>
          <w:rFonts w:asciiTheme="majorHAnsi" w:hAnsiTheme="majorHAnsi" w:cstheme="majorHAnsi"/>
          <w:bCs/>
          <w:iCs/>
          <w:sz w:val="20"/>
          <w:szCs w:val="20"/>
        </w:rPr>
        <w:t xml:space="preserve"> </w:t>
      </w:r>
    </w:p>
    <w:p w14:paraId="4F857112" w14:textId="38E0E0BA" w:rsidR="000C66D8" w:rsidRDefault="00473DB8" w:rsidP="00F52AE3">
      <w:pPr>
        <w:pStyle w:val="NormalWeb"/>
        <w:shd w:val="clear" w:color="auto" w:fill="FFFFFF"/>
        <w:spacing w:before="0" w:beforeAutospacing="0" w:after="0" w:afterAutospacing="0"/>
        <w:ind w:left="426" w:right="425"/>
        <w:jc w:val="both"/>
        <w:textAlignment w:val="baseline"/>
        <w:rPr>
          <w:rFonts w:asciiTheme="majorHAnsi" w:hAnsiTheme="majorHAnsi" w:cstheme="majorHAnsi"/>
          <w:bCs/>
          <w:iCs/>
          <w:sz w:val="20"/>
          <w:szCs w:val="20"/>
        </w:rPr>
      </w:pPr>
      <w:r w:rsidRPr="00146F09">
        <w:rPr>
          <w:rFonts w:asciiTheme="majorHAnsi" w:hAnsiTheme="majorHAnsi" w:cstheme="majorHAnsi"/>
          <w:b/>
          <w:bCs/>
          <w:i/>
          <w:iCs/>
          <w:sz w:val="20"/>
          <w:szCs w:val="20"/>
        </w:rPr>
        <w:t>Salgados Sortidos Fritos na Hora:</w:t>
      </w:r>
      <w:r w:rsidRPr="00146F09">
        <w:rPr>
          <w:rFonts w:asciiTheme="majorHAnsi" w:hAnsiTheme="majorHAnsi" w:cstheme="majorHAnsi"/>
          <w:bCs/>
          <w:i/>
          <w:iCs/>
          <w:sz w:val="20"/>
          <w:szCs w:val="20"/>
        </w:rPr>
        <w:t xml:space="preserve"> </w:t>
      </w:r>
      <w:r w:rsidRPr="00146F09">
        <w:rPr>
          <w:rFonts w:asciiTheme="majorHAnsi" w:hAnsiTheme="majorHAnsi" w:cstheme="majorHAnsi"/>
          <w:bCs/>
          <w:iCs/>
          <w:sz w:val="20"/>
          <w:szCs w:val="20"/>
        </w:rPr>
        <w:t>Coxinha, Bolinho de queijo, Carne, calabresa, rissoles Presunto e Queijo</w:t>
      </w:r>
      <w:r w:rsidR="00622873" w:rsidRPr="00146F09">
        <w:rPr>
          <w:rFonts w:asciiTheme="majorHAnsi" w:hAnsiTheme="majorHAnsi" w:cstheme="majorHAnsi"/>
          <w:bCs/>
          <w:iCs/>
          <w:sz w:val="20"/>
          <w:szCs w:val="20"/>
        </w:rPr>
        <w:t xml:space="preserve">, Enroladinho de Salsicha e </w:t>
      </w:r>
      <w:proofErr w:type="spellStart"/>
      <w:r w:rsidR="00622873" w:rsidRPr="00146F09">
        <w:rPr>
          <w:rFonts w:asciiTheme="majorHAnsi" w:hAnsiTheme="majorHAnsi" w:cstheme="majorHAnsi"/>
          <w:bCs/>
          <w:iCs/>
          <w:sz w:val="20"/>
          <w:szCs w:val="20"/>
        </w:rPr>
        <w:t>Kibe.</w:t>
      </w:r>
      <w:r w:rsidR="00FC6571">
        <w:rPr>
          <w:rFonts w:asciiTheme="majorHAnsi" w:hAnsiTheme="majorHAnsi" w:cstheme="majorHAnsi"/>
          <w:bCs/>
          <w:iCs/>
          <w:sz w:val="20"/>
          <w:szCs w:val="20"/>
        </w:rPr>
        <w:t>M</w:t>
      </w:r>
      <w:r w:rsidR="00F738DB">
        <w:rPr>
          <w:rFonts w:asciiTheme="majorHAnsi" w:hAnsiTheme="majorHAnsi" w:cstheme="majorHAnsi"/>
          <w:bCs/>
          <w:iCs/>
          <w:sz w:val="20"/>
          <w:szCs w:val="20"/>
        </w:rPr>
        <w:t>ini</w:t>
      </w:r>
      <w:proofErr w:type="spellEnd"/>
      <w:r w:rsidR="00F738DB">
        <w:rPr>
          <w:rFonts w:asciiTheme="majorHAnsi" w:hAnsiTheme="majorHAnsi" w:cstheme="majorHAnsi"/>
          <w:bCs/>
          <w:iCs/>
          <w:sz w:val="20"/>
          <w:szCs w:val="20"/>
        </w:rPr>
        <w:t xml:space="preserve"> esfiha</w:t>
      </w:r>
      <w:r w:rsidR="00FC6571">
        <w:rPr>
          <w:rFonts w:asciiTheme="majorHAnsi" w:hAnsiTheme="majorHAnsi" w:cstheme="majorHAnsi"/>
          <w:bCs/>
          <w:iCs/>
          <w:sz w:val="20"/>
          <w:szCs w:val="20"/>
        </w:rPr>
        <w:t>s, Mini quiches, Mini Assad</w:t>
      </w:r>
      <w:r w:rsidR="00A82D70">
        <w:rPr>
          <w:rFonts w:asciiTheme="majorHAnsi" w:hAnsiTheme="majorHAnsi" w:cstheme="majorHAnsi"/>
          <w:bCs/>
          <w:iCs/>
          <w:sz w:val="20"/>
          <w:szCs w:val="20"/>
        </w:rPr>
        <w:t>o</w:t>
      </w:r>
      <w:r w:rsidR="00FC6571">
        <w:rPr>
          <w:rFonts w:asciiTheme="majorHAnsi" w:hAnsiTheme="majorHAnsi" w:cstheme="majorHAnsi"/>
          <w:bCs/>
          <w:iCs/>
          <w:sz w:val="20"/>
          <w:szCs w:val="20"/>
        </w:rPr>
        <w:t xml:space="preserve"> salsicha, Mini Bauru</w:t>
      </w:r>
      <w:r w:rsidR="00F52AE3">
        <w:rPr>
          <w:rFonts w:asciiTheme="majorHAnsi" w:hAnsiTheme="majorHAnsi" w:cstheme="majorHAnsi"/>
          <w:bCs/>
          <w:iCs/>
          <w:sz w:val="20"/>
          <w:szCs w:val="20"/>
        </w:rPr>
        <w:t>, mini empada</w:t>
      </w:r>
    </w:p>
    <w:p w14:paraId="53792061" w14:textId="698CFF33" w:rsidR="00473DB8" w:rsidRPr="00146F09" w:rsidRDefault="00326E3D" w:rsidP="001D74C5">
      <w:pPr>
        <w:pStyle w:val="NormalWeb"/>
        <w:shd w:val="clear" w:color="auto" w:fill="FFFFFF"/>
        <w:spacing w:before="0" w:beforeAutospacing="0" w:after="0" w:afterAutospacing="0"/>
        <w:ind w:left="426" w:right="425"/>
        <w:jc w:val="both"/>
        <w:textAlignment w:val="baseline"/>
        <w:rPr>
          <w:rFonts w:asciiTheme="majorHAnsi" w:hAnsiTheme="majorHAnsi" w:cstheme="majorHAnsi"/>
          <w:bCs/>
          <w:iCs/>
          <w:sz w:val="20"/>
          <w:szCs w:val="20"/>
        </w:rPr>
      </w:pPr>
      <w:r w:rsidRPr="00326E3D">
        <w:rPr>
          <w:rFonts w:asciiTheme="majorHAnsi" w:hAnsiTheme="majorHAnsi" w:cstheme="majorHAnsi"/>
          <w:b/>
          <w:iCs/>
          <w:sz w:val="20"/>
          <w:szCs w:val="20"/>
        </w:rPr>
        <w:t xml:space="preserve">Festival de </w:t>
      </w:r>
      <w:r w:rsidR="00592AD3">
        <w:rPr>
          <w:rFonts w:asciiTheme="majorHAnsi" w:hAnsiTheme="majorHAnsi" w:cstheme="majorHAnsi"/>
          <w:b/>
          <w:iCs/>
          <w:sz w:val="20"/>
          <w:szCs w:val="20"/>
        </w:rPr>
        <w:t>M</w:t>
      </w:r>
      <w:r w:rsidRPr="00326E3D">
        <w:rPr>
          <w:rFonts w:asciiTheme="majorHAnsi" w:hAnsiTheme="majorHAnsi" w:cstheme="majorHAnsi"/>
          <w:b/>
          <w:iCs/>
          <w:sz w:val="20"/>
          <w:szCs w:val="20"/>
        </w:rPr>
        <w:t>assa</w:t>
      </w:r>
      <w:r w:rsidR="00592AD3">
        <w:rPr>
          <w:rFonts w:asciiTheme="majorHAnsi" w:hAnsiTheme="majorHAnsi" w:cstheme="majorHAnsi"/>
          <w:b/>
          <w:iCs/>
          <w:sz w:val="20"/>
          <w:szCs w:val="20"/>
        </w:rPr>
        <w:t>:</w:t>
      </w:r>
      <w:r w:rsidR="00460A9D">
        <w:rPr>
          <w:rFonts w:asciiTheme="majorHAnsi" w:hAnsiTheme="majorHAnsi" w:cstheme="majorHAnsi"/>
          <w:bCs/>
          <w:iCs/>
          <w:sz w:val="20"/>
          <w:szCs w:val="20"/>
        </w:rPr>
        <w:t xml:space="preserve"> </w:t>
      </w:r>
      <w:r w:rsidR="00F52AE3">
        <w:rPr>
          <w:rFonts w:asciiTheme="majorHAnsi" w:hAnsiTheme="majorHAnsi" w:cstheme="majorHAnsi"/>
          <w:bCs/>
          <w:iCs/>
          <w:sz w:val="20"/>
          <w:szCs w:val="20"/>
        </w:rPr>
        <w:t xml:space="preserve">Penne e </w:t>
      </w:r>
      <w:proofErr w:type="spellStart"/>
      <w:r w:rsidR="00F52AE3">
        <w:rPr>
          <w:rFonts w:asciiTheme="majorHAnsi" w:hAnsiTheme="majorHAnsi" w:cstheme="majorHAnsi"/>
          <w:bCs/>
          <w:iCs/>
          <w:sz w:val="20"/>
          <w:szCs w:val="20"/>
        </w:rPr>
        <w:t>Fusilini</w:t>
      </w:r>
      <w:proofErr w:type="spellEnd"/>
      <w:r w:rsidR="00F52AE3">
        <w:rPr>
          <w:rFonts w:asciiTheme="majorHAnsi" w:hAnsiTheme="majorHAnsi" w:cstheme="majorHAnsi"/>
          <w:bCs/>
          <w:iCs/>
          <w:sz w:val="20"/>
          <w:szCs w:val="20"/>
        </w:rPr>
        <w:t xml:space="preserve"> com molho Bolonhesa e Melchior com saladas</w:t>
      </w:r>
    </w:p>
    <w:p w14:paraId="68DC17E8" w14:textId="54084EE6" w:rsidR="00A64EBB" w:rsidRPr="00146F09" w:rsidRDefault="00A64EBB" w:rsidP="001D74C5">
      <w:pPr>
        <w:pStyle w:val="NormalWeb"/>
        <w:shd w:val="clear" w:color="auto" w:fill="FFFFFF"/>
        <w:spacing w:before="0" w:beforeAutospacing="0" w:after="0" w:afterAutospacing="0"/>
        <w:ind w:left="426" w:right="425"/>
        <w:jc w:val="both"/>
        <w:textAlignment w:val="baseline"/>
        <w:rPr>
          <w:rFonts w:asciiTheme="majorHAnsi" w:hAnsiTheme="majorHAnsi" w:cstheme="majorHAnsi"/>
          <w:bCs/>
          <w:iCs/>
          <w:sz w:val="20"/>
          <w:szCs w:val="20"/>
        </w:rPr>
      </w:pPr>
      <w:r w:rsidRPr="00146F09">
        <w:rPr>
          <w:rFonts w:asciiTheme="majorHAnsi" w:hAnsiTheme="majorHAnsi" w:cstheme="majorHAnsi"/>
          <w:b/>
          <w:bCs/>
          <w:i/>
          <w:iCs/>
          <w:sz w:val="20"/>
          <w:szCs w:val="20"/>
        </w:rPr>
        <w:t>Durante todo o evento:</w:t>
      </w:r>
      <w:r w:rsidRPr="00146F09">
        <w:rPr>
          <w:rFonts w:asciiTheme="majorHAnsi" w:hAnsiTheme="majorHAnsi" w:cstheme="majorHAnsi"/>
          <w:bCs/>
          <w:i/>
          <w:iCs/>
          <w:sz w:val="20"/>
          <w:szCs w:val="20"/>
        </w:rPr>
        <w:t xml:space="preserve"> </w:t>
      </w:r>
      <w:r w:rsidRPr="00146F09">
        <w:rPr>
          <w:rFonts w:asciiTheme="majorHAnsi" w:hAnsiTheme="majorHAnsi" w:cstheme="majorHAnsi"/>
          <w:bCs/>
          <w:iCs/>
          <w:sz w:val="20"/>
          <w:szCs w:val="20"/>
        </w:rPr>
        <w:t>Água com e sem gás, Suco natural de fruta</w:t>
      </w:r>
      <w:r w:rsidR="00F52AE3">
        <w:rPr>
          <w:rFonts w:asciiTheme="majorHAnsi" w:hAnsiTheme="majorHAnsi" w:cstheme="majorHAnsi"/>
          <w:bCs/>
          <w:iCs/>
          <w:sz w:val="20"/>
          <w:szCs w:val="20"/>
        </w:rPr>
        <w:t>,</w:t>
      </w:r>
      <w:r w:rsidRPr="00146F09">
        <w:rPr>
          <w:rFonts w:asciiTheme="majorHAnsi" w:hAnsiTheme="majorHAnsi" w:cstheme="majorHAnsi"/>
          <w:bCs/>
          <w:iCs/>
          <w:sz w:val="20"/>
          <w:szCs w:val="20"/>
        </w:rPr>
        <w:t xml:space="preserve"> Coca Cola e Guaraná.</w:t>
      </w:r>
    </w:p>
    <w:p w14:paraId="5E8E03FC" w14:textId="464406A8" w:rsidR="001D4E9E" w:rsidRPr="00146F09" w:rsidRDefault="00FC6571" w:rsidP="001D74C5">
      <w:pPr>
        <w:pStyle w:val="NormalWeb"/>
        <w:shd w:val="clear" w:color="auto" w:fill="FFFFFF"/>
        <w:spacing w:before="0" w:beforeAutospacing="0" w:after="0" w:afterAutospacing="0"/>
        <w:ind w:left="426" w:right="425"/>
        <w:jc w:val="both"/>
        <w:textAlignment w:val="baseline"/>
        <w:rPr>
          <w:rFonts w:asciiTheme="majorHAnsi" w:hAnsiTheme="majorHAnsi" w:cstheme="majorHAnsi"/>
          <w:bCs/>
          <w:iCs/>
          <w:sz w:val="20"/>
          <w:szCs w:val="20"/>
        </w:rPr>
      </w:pPr>
      <w:r>
        <w:rPr>
          <w:rFonts w:asciiTheme="majorHAnsi" w:hAnsiTheme="majorHAnsi" w:cstheme="majorHAnsi"/>
          <w:b/>
          <w:bCs/>
          <w:i/>
          <w:iCs/>
          <w:sz w:val="20"/>
          <w:szCs w:val="20"/>
        </w:rPr>
        <w:t>Encerramento</w:t>
      </w:r>
      <w:r w:rsidR="00E70DCD" w:rsidRPr="00146F09">
        <w:rPr>
          <w:rFonts w:asciiTheme="majorHAnsi" w:hAnsiTheme="majorHAnsi" w:cstheme="majorHAnsi"/>
          <w:b/>
          <w:bCs/>
          <w:i/>
          <w:iCs/>
          <w:sz w:val="20"/>
          <w:szCs w:val="20"/>
        </w:rPr>
        <w:t>:</w:t>
      </w:r>
      <w:r w:rsidR="005F520A">
        <w:rPr>
          <w:rFonts w:asciiTheme="majorHAnsi" w:hAnsiTheme="majorHAnsi" w:cstheme="majorHAnsi"/>
          <w:b/>
          <w:bCs/>
          <w:i/>
          <w:iCs/>
          <w:sz w:val="20"/>
          <w:szCs w:val="20"/>
        </w:rPr>
        <w:t xml:space="preserve"> DOCES </w:t>
      </w:r>
      <w:r w:rsidR="00AC111E">
        <w:rPr>
          <w:rFonts w:asciiTheme="majorHAnsi" w:hAnsiTheme="majorHAnsi" w:cstheme="majorHAnsi"/>
          <w:b/>
          <w:bCs/>
          <w:i/>
          <w:iCs/>
          <w:sz w:val="20"/>
          <w:szCs w:val="20"/>
        </w:rPr>
        <w:t>BAR DE BRIGADEIRO</w:t>
      </w:r>
      <w:r w:rsidR="00F52AE3">
        <w:rPr>
          <w:rFonts w:asciiTheme="majorHAnsi" w:hAnsiTheme="majorHAnsi" w:cstheme="majorHAnsi"/>
          <w:b/>
          <w:bCs/>
          <w:i/>
          <w:iCs/>
          <w:sz w:val="20"/>
          <w:szCs w:val="20"/>
        </w:rPr>
        <w:t>, Bolo com Sorvete _________________________</w:t>
      </w:r>
    </w:p>
    <w:p w14:paraId="08FCD398" w14:textId="77777777" w:rsidR="00EE6E10" w:rsidRDefault="00476209" w:rsidP="00EE6E1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7"/>
        <w:ind w:left="454"/>
        <w:rPr>
          <w:b/>
          <w:bCs/>
          <w:color w:val="0B3964"/>
          <w:sz w:val="19"/>
          <w:szCs w:val="19"/>
        </w:rPr>
      </w:pPr>
      <w:r w:rsidRPr="00476209">
        <w:rPr>
          <w:rFonts w:asciiTheme="majorHAnsi" w:hAnsiTheme="majorHAnsi" w:cstheme="majorHAnsi"/>
          <w:b/>
          <w:bCs/>
          <w:sz w:val="20"/>
          <w:szCs w:val="20"/>
        </w:rPr>
        <w:t>Incluso:</w:t>
      </w:r>
      <w:r>
        <w:rPr>
          <w:rFonts w:asciiTheme="majorHAnsi" w:hAnsiTheme="majorHAnsi" w:cstheme="majorHAnsi"/>
          <w:sz w:val="20"/>
          <w:szCs w:val="20"/>
        </w:rPr>
        <w:t xml:space="preserve"> </w:t>
      </w:r>
    </w:p>
    <w:p w14:paraId="664E175A" w14:textId="0F5533FA" w:rsidR="00EE6E10" w:rsidRDefault="00EE6E10" w:rsidP="00EE6E1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46" w:line="229" w:lineRule="auto"/>
        <w:ind w:left="455" w:right="41" w:hanging="1"/>
        <w:rPr>
          <w:rFonts w:ascii="Times New Roman" w:eastAsia="Times New Roman" w:hAnsi="Times New Roman" w:cs="Times New Roman"/>
          <w:b/>
          <w:bCs/>
          <w:color w:val="465C74"/>
          <w:szCs w:val="23"/>
        </w:rPr>
      </w:pPr>
      <w:r>
        <w:rPr>
          <w:rFonts w:ascii="Times New Roman" w:eastAsia="Times New Roman" w:hAnsi="Times New Roman" w:cs="Times New Roman"/>
          <w:b/>
          <w:bCs/>
          <w:color w:val="465C74"/>
          <w:szCs w:val="23"/>
          <w:shd w:val="clear" w:color="auto" w:fill="D3D3D3"/>
        </w:rPr>
        <w:t xml:space="preserve">Decoração Temática </w:t>
      </w:r>
      <w:r>
        <w:rPr>
          <w:rFonts w:ascii="Times New Roman" w:eastAsia="Times New Roman" w:hAnsi="Times New Roman" w:cs="Times New Roman"/>
          <w:b/>
          <w:bCs/>
          <w:color w:val="465C74"/>
          <w:szCs w:val="23"/>
        </w:rPr>
        <w:t xml:space="preserve">(consultar opções no Buffet) / Convite Digital / Pintura nas Crianças / Gincana / porta guardanapo/ Garçons / Monitores / Gerente  de evento / Copeira / Recepcionista / Vela Numérica para o Parabéns / kit mamãe/Som Ambiente,  Retrospectiva com 60 fotos elaboração e projeção, salão com ar ecobriza e Ventiladores, Arco de balões  na mesa com cores primária podendo ser orgânico, desconstruído ou tradicional. </w:t>
      </w:r>
    </w:p>
    <w:p w14:paraId="73EE3479" w14:textId="5CE2CD2E" w:rsidR="00A33CAD" w:rsidRPr="00A33CAD" w:rsidRDefault="0021246C" w:rsidP="00EE6E10">
      <w:pPr>
        <w:pStyle w:val="NormalWeb"/>
        <w:shd w:val="clear" w:color="auto" w:fill="FFFFFF"/>
        <w:spacing w:before="0" w:beforeAutospacing="0" w:after="0" w:afterAutospacing="0"/>
        <w:ind w:left="426" w:right="425"/>
        <w:jc w:val="both"/>
        <w:textAlignment w:val="baseline"/>
        <w:rPr>
          <w:sz w:val="20"/>
          <w:szCs w:val="20"/>
          <w:lang w:bidi="pt-BR"/>
        </w:rPr>
      </w:pPr>
      <w:r w:rsidRPr="00636D50">
        <w:rPr>
          <w:sz w:val="20"/>
          <w:szCs w:val="20"/>
          <w:lang w:bidi="pt-BR"/>
        </w:rPr>
        <w:t>opcional:</w:t>
      </w:r>
      <w:r w:rsidR="00F278AD" w:rsidRPr="00636D50">
        <w:rPr>
          <w:sz w:val="20"/>
          <w:szCs w:val="20"/>
          <w:lang w:bidi="pt-BR"/>
        </w:rPr>
        <w:t xml:space="preserve"> </w:t>
      </w:r>
      <w:r w:rsidR="00A33CAD">
        <w:rPr>
          <w:sz w:val="20"/>
          <w:szCs w:val="20"/>
          <w:lang w:bidi="pt-BR"/>
        </w:rPr>
        <w:t xml:space="preserve"> </w:t>
      </w:r>
      <w:r w:rsidR="00027480">
        <w:rPr>
          <w:sz w:val="20"/>
          <w:szCs w:val="20"/>
          <w:lang w:bidi="pt-BR"/>
        </w:rPr>
        <w:t xml:space="preserve"> </w:t>
      </w:r>
    </w:p>
    <w:p w14:paraId="4DF22683" w14:textId="77777777" w:rsidR="00B43167" w:rsidRPr="005D2BC3" w:rsidRDefault="00B43167" w:rsidP="001D74C5">
      <w:pPr>
        <w:pStyle w:val="SemEspaamento"/>
        <w:ind w:left="426" w:right="425"/>
        <w:jc w:val="both"/>
        <w:rPr>
          <w:rFonts w:ascii="Arial" w:hAnsi="Arial" w:cs="Arial"/>
          <w:b/>
          <w:sz w:val="20"/>
          <w:szCs w:val="20"/>
          <w:lang w:bidi="pt-BR"/>
        </w:rPr>
      </w:pPr>
      <w:r w:rsidRPr="005D2BC3">
        <w:rPr>
          <w:rFonts w:ascii="Arial" w:hAnsi="Arial" w:cs="Arial"/>
          <w:b/>
          <w:sz w:val="20"/>
          <w:szCs w:val="20"/>
          <w:lang w:bidi="pt-BR"/>
        </w:rPr>
        <w:t>Contrato de Prestação de Serviços</w:t>
      </w:r>
    </w:p>
    <w:p w14:paraId="19F562AC" w14:textId="639973DD" w:rsidR="006D5DD2" w:rsidRPr="00B72CAB" w:rsidRDefault="00B43167" w:rsidP="001D74C5">
      <w:pPr>
        <w:ind w:left="426" w:right="425"/>
        <w:jc w:val="both"/>
        <w:rPr>
          <w:rFonts w:ascii="Arial" w:hAnsi="Arial" w:cs="Arial"/>
          <w:sz w:val="20"/>
          <w:szCs w:val="20"/>
        </w:rPr>
      </w:pPr>
      <w:r w:rsidRPr="005D2BC3">
        <w:rPr>
          <w:rFonts w:ascii="Arial" w:hAnsi="Arial" w:cs="Arial"/>
          <w:sz w:val="20"/>
          <w:szCs w:val="20"/>
        </w:rPr>
        <w:t>Pelo presente instrumento de um lado denominada como contratada:</w:t>
      </w:r>
      <w:r w:rsidR="00B72CAB">
        <w:rPr>
          <w:rFonts w:ascii="Arial" w:hAnsi="Arial" w:cs="Arial"/>
          <w:sz w:val="20"/>
          <w:szCs w:val="20"/>
        </w:rPr>
        <w:t xml:space="preserve"> </w:t>
      </w:r>
      <w:r w:rsidRPr="005D2BC3">
        <w:rPr>
          <w:rFonts w:ascii="Arial" w:hAnsi="Arial" w:cs="Arial"/>
          <w:sz w:val="20"/>
          <w:szCs w:val="20"/>
        </w:rPr>
        <w:t xml:space="preserve">AKELA BUFFET, situado </w:t>
      </w:r>
      <w:r w:rsidR="000B4364" w:rsidRPr="005D2BC3">
        <w:rPr>
          <w:rFonts w:ascii="Arial" w:hAnsi="Arial" w:cs="Arial"/>
          <w:sz w:val="20"/>
          <w:szCs w:val="20"/>
        </w:rPr>
        <w:t>na</w:t>
      </w:r>
      <w:r w:rsidR="00FC6571">
        <w:rPr>
          <w:rFonts w:ascii="Arial" w:hAnsi="Arial" w:cs="Arial"/>
          <w:sz w:val="20"/>
          <w:szCs w:val="20"/>
        </w:rPr>
        <w:t xml:space="preserve"> Rua Canto do mangue, 5 JD Marisa sp</w:t>
      </w:r>
      <w:r w:rsidR="00A82D70">
        <w:rPr>
          <w:rFonts w:ascii="Arial" w:hAnsi="Arial" w:cs="Arial"/>
          <w:sz w:val="20"/>
          <w:szCs w:val="20"/>
        </w:rPr>
        <w:t xml:space="preserve"> UNID 2</w:t>
      </w:r>
      <w:r w:rsidR="00B72CAB">
        <w:rPr>
          <w:rFonts w:ascii="Arial" w:hAnsi="Arial" w:cs="Arial"/>
          <w:sz w:val="20"/>
          <w:szCs w:val="20"/>
        </w:rPr>
        <w:t xml:space="preserve"> </w:t>
      </w:r>
      <w:r w:rsidR="005D2BC3" w:rsidRPr="005D2BC3">
        <w:rPr>
          <w:rFonts w:ascii="Arial" w:hAnsi="Arial" w:cs="Arial"/>
          <w:sz w:val="20"/>
          <w:szCs w:val="20"/>
        </w:rPr>
        <w:t>e de outro, design</w:t>
      </w:r>
      <w:r w:rsidR="005D2BC3">
        <w:rPr>
          <w:rFonts w:ascii="Arial" w:hAnsi="Arial" w:cs="Arial"/>
          <w:sz w:val="20"/>
          <w:szCs w:val="20"/>
        </w:rPr>
        <w:t>ado com</w:t>
      </w:r>
      <w:r w:rsidR="00844AE6">
        <w:rPr>
          <w:rFonts w:ascii="Arial" w:hAnsi="Arial" w:cs="Arial"/>
          <w:sz w:val="20"/>
          <w:szCs w:val="20"/>
        </w:rPr>
        <w:t xml:space="preserve">o </w:t>
      </w:r>
      <w:r w:rsidR="005D2BC3">
        <w:rPr>
          <w:rFonts w:ascii="Arial" w:hAnsi="Arial" w:cs="Arial"/>
          <w:sz w:val="20"/>
          <w:szCs w:val="20"/>
        </w:rPr>
        <w:t>contratante</w:t>
      </w:r>
      <w:r w:rsidR="00844AE6">
        <w:rPr>
          <w:rFonts w:ascii="Arial" w:hAnsi="Arial" w:cs="Arial"/>
          <w:sz w:val="20"/>
          <w:szCs w:val="20"/>
        </w:rPr>
        <w:t xml:space="preserve"> </w:t>
      </w:r>
      <w:r w:rsidR="00AC111E">
        <w:rPr>
          <w:rFonts w:ascii="Arial" w:hAnsi="Arial" w:cs="Arial"/>
          <w:sz w:val="20"/>
          <w:szCs w:val="20"/>
        </w:rPr>
        <w:t>_______________________________________________________</w:t>
      </w:r>
      <w:r w:rsidR="00460A9D">
        <w:rPr>
          <w:rFonts w:ascii="Arial" w:hAnsi="Arial" w:cs="Arial"/>
          <w:sz w:val="20"/>
          <w:szCs w:val="20"/>
        </w:rPr>
        <w:t xml:space="preserve"> </w:t>
      </w:r>
      <w:r w:rsidR="00B72CAB">
        <w:rPr>
          <w:rFonts w:ascii="Arial" w:hAnsi="Arial" w:cs="Arial"/>
          <w:sz w:val="20"/>
          <w:szCs w:val="20"/>
        </w:rPr>
        <w:t xml:space="preserve">, </w:t>
      </w:r>
      <w:r w:rsidR="005D2BC3" w:rsidRPr="005D2BC3">
        <w:rPr>
          <w:rFonts w:ascii="Arial" w:hAnsi="Arial" w:cs="Arial"/>
          <w:sz w:val="20"/>
          <w:szCs w:val="20"/>
        </w:rPr>
        <w:t>portador do RG</w:t>
      </w:r>
      <w:r w:rsidR="00B72CAB">
        <w:rPr>
          <w:rFonts w:ascii="Arial" w:hAnsi="Arial" w:cs="Arial"/>
          <w:sz w:val="20"/>
          <w:szCs w:val="20"/>
        </w:rPr>
        <w:t xml:space="preserve"> </w:t>
      </w:r>
      <w:r w:rsidR="00AC111E">
        <w:rPr>
          <w:rFonts w:ascii="Arial" w:hAnsi="Arial" w:cs="Arial"/>
          <w:sz w:val="20"/>
          <w:szCs w:val="20"/>
        </w:rPr>
        <w:t>____________________</w:t>
      </w:r>
      <w:r w:rsidR="00B72CAB">
        <w:rPr>
          <w:rFonts w:ascii="Arial" w:hAnsi="Arial" w:cs="Arial"/>
          <w:sz w:val="20"/>
          <w:szCs w:val="20"/>
        </w:rPr>
        <w:t xml:space="preserve"> </w:t>
      </w:r>
      <w:r w:rsidR="005D2BC3" w:rsidRPr="005D2BC3">
        <w:rPr>
          <w:rFonts w:ascii="Arial" w:hAnsi="Arial" w:cs="Arial"/>
          <w:sz w:val="20"/>
          <w:szCs w:val="20"/>
        </w:rPr>
        <w:t>e</w:t>
      </w:r>
      <w:r w:rsidR="00844AE6">
        <w:rPr>
          <w:rFonts w:ascii="Arial" w:hAnsi="Arial" w:cs="Arial"/>
          <w:sz w:val="20"/>
          <w:szCs w:val="20"/>
        </w:rPr>
        <w:t xml:space="preserve"> </w:t>
      </w:r>
      <w:r w:rsidR="005D2BC3" w:rsidRPr="005D2BC3">
        <w:rPr>
          <w:rFonts w:ascii="Arial" w:hAnsi="Arial" w:cs="Arial"/>
          <w:sz w:val="20"/>
          <w:szCs w:val="20"/>
        </w:rPr>
        <w:t>CPF</w:t>
      </w:r>
      <w:r w:rsidR="00B72CAB">
        <w:rPr>
          <w:rFonts w:ascii="Arial" w:hAnsi="Arial" w:cs="Arial"/>
          <w:sz w:val="20"/>
          <w:szCs w:val="20"/>
        </w:rPr>
        <w:t xml:space="preserve"> </w:t>
      </w:r>
      <w:r w:rsidR="00AC111E">
        <w:rPr>
          <w:rFonts w:ascii="Arial" w:hAnsi="Arial" w:cs="Arial"/>
          <w:sz w:val="20"/>
          <w:szCs w:val="20"/>
        </w:rPr>
        <w:t>______________________________</w:t>
      </w:r>
      <w:r w:rsidR="00B72CAB">
        <w:rPr>
          <w:rFonts w:ascii="Arial" w:hAnsi="Arial" w:cs="Arial"/>
          <w:sz w:val="20"/>
          <w:szCs w:val="20"/>
        </w:rPr>
        <w:t xml:space="preserve">, </w:t>
      </w:r>
      <w:r w:rsidR="00F52AE3">
        <w:rPr>
          <w:rFonts w:ascii="Arial" w:hAnsi="Arial" w:cs="Arial"/>
          <w:sz w:val="20"/>
          <w:szCs w:val="20"/>
        </w:rPr>
        <w:t xml:space="preserve">residente à: </w:t>
      </w:r>
      <w:r w:rsidR="00AC111E">
        <w:rPr>
          <w:rFonts w:ascii="Arial" w:hAnsi="Arial" w:cs="Arial"/>
          <w:sz w:val="20"/>
          <w:szCs w:val="20"/>
        </w:rPr>
        <w:t>_______________________________________________________</w:t>
      </w:r>
      <w:r w:rsidR="0080540A" w:rsidRPr="005D2BC3">
        <w:rPr>
          <w:rFonts w:ascii="Arial" w:hAnsi="Arial" w:cs="Arial"/>
          <w:sz w:val="20"/>
          <w:szCs w:val="20"/>
        </w:rPr>
        <w:t>,</w:t>
      </w:r>
      <w:r w:rsidR="00B72CAB">
        <w:rPr>
          <w:rFonts w:ascii="Arial" w:hAnsi="Arial" w:cs="Arial"/>
          <w:sz w:val="20"/>
          <w:szCs w:val="20"/>
        </w:rPr>
        <w:t xml:space="preserve"> </w:t>
      </w:r>
      <w:r w:rsidRPr="005D2BC3">
        <w:rPr>
          <w:rFonts w:ascii="Arial" w:hAnsi="Arial" w:cs="Arial"/>
          <w:color w:val="auto"/>
          <w:sz w:val="20"/>
          <w:szCs w:val="20"/>
          <w:lang w:eastAsia="pt-BR"/>
        </w:rPr>
        <w:t>a seguir estabelecem À Contratada se obriga a reservar sua</w:t>
      </w:r>
      <w:r w:rsidR="005D2BC3">
        <w:rPr>
          <w:rFonts w:ascii="Arial" w:hAnsi="Arial" w:cs="Arial"/>
          <w:color w:val="auto"/>
          <w:sz w:val="20"/>
          <w:szCs w:val="20"/>
          <w:lang w:eastAsia="pt-BR"/>
        </w:rPr>
        <w:t xml:space="preserve"> sede para</w:t>
      </w:r>
      <w:r w:rsidR="00AC111E">
        <w:rPr>
          <w:rFonts w:ascii="Arial" w:hAnsi="Arial" w:cs="Arial"/>
          <w:color w:val="auto"/>
          <w:sz w:val="20"/>
          <w:szCs w:val="20"/>
          <w:lang w:eastAsia="pt-BR"/>
        </w:rPr>
        <w:t xml:space="preserve"> _______</w:t>
      </w:r>
      <w:r w:rsidR="003677FF">
        <w:rPr>
          <w:rFonts w:ascii="Arial" w:hAnsi="Arial" w:cs="Arial"/>
          <w:color w:val="auto"/>
          <w:sz w:val="20"/>
          <w:szCs w:val="20"/>
          <w:lang w:eastAsia="pt-BR"/>
        </w:rPr>
        <w:t xml:space="preserve"> </w:t>
      </w:r>
      <w:r w:rsidRPr="005D2BC3">
        <w:rPr>
          <w:rFonts w:ascii="Arial" w:hAnsi="Arial" w:cs="Arial"/>
          <w:color w:val="auto"/>
          <w:sz w:val="20"/>
          <w:szCs w:val="20"/>
          <w:lang w:eastAsia="pt-BR"/>
        </w:rPr>
        <w:t>pessoas, comprometendo-se a prestar os serviços</w:t>
      </w:r>
      <w:r w:rsidR="000F6503">
        <w:rPr>
          <w:rFonts w:ascii="Arial" w:hAnsi="Arial" w:cs="Arial"/>
          <w:color w:val="auto"/>
          <w:sz w:val="20"/>
          <w:szCs w:val="20"/>
          <w:lang w:eastAsia="pt-BR"/>
        </w:rPr>
        <w:t xml:space="preserve"> contratados</w:t>
      </w:r>
      <w:r w:rsidRPr="005D2BC3">
        <w:rPr>
          <w:rFonts w:ascii="Arial" w:hAnsi="Arial" w:cs="Arial"/>
          <w:color w:val="auto"/>
          <w:sz w:val="20"/>
          <w:szCs w:val="20"/>
          <w:lang w:eastAsia="pt-BR"/>
        </w:rPr>
        <w:t xml:space="preserve"> no período das:</w:t>
      </w:r>
      <w:r w:rsidR="00E70DCD">
        <w:rPr>
          <w:rFonts w:ascii="Arial" w:hAnsi="Arial" w:cs="Arial"/>
          <w:color w:val="auto"/>
          <w:sz w:val="20"/>
          <w:szCs w:val="20"/>
          <w:lang w:eastAsia="pt-BR"/>
        </w:rPr>
        <w:t xml:space="preserve"> </w:t>
      </w:r>
      <w:r w:rsidR="00AC111E">
        <w:rPr>
          <w:rFonts w:ascii="Arial" w:hAnsi="Arial" w:cs="Arial"/>
          <w:color w:val="auto"/>
          <w:sz w:val="20"/>
          <w:szCs w:val="20"/>
          <w:lang w:eastAsia="pt-BR"/>
        </w:rPr>
        <w:t>__________ as ____________hs</w:t>
      </w:r>
      <w:r w:rsidRPr="005D2BC3">
        <w:rPr>
          <w:rFonts w:ascii="Arial" w:hAnsi="Arial" w:cs="Arial"/>
          <w:color w:val="auto"/>
          <w:sz w:val="20"/>
          <w:szCs w:val="20"/>
          <w:lang w:eastAsia="pt-BR"/>
        </w:rPr>
        <w:t xml:space="preserve">, do </w:t>
      </w:r>
      <w:r w:rsidR="00AC111E">
        <w:rPr>
          <w:rFonts w:ascii="Arial" w:hAnsi="Arial" w:cs="Arial"/>
          <w:color w:val="auto"/>
          <w:sz w:val="20"/>
          <w:szCs w:val="20"/>
          <w:lang w:eastAsia="pt-BR"/>
        </w:rPr>
        <w:t>dia _____________________</w:t>
      </w:r>
      <w:r w:rsidRPr="005D2BC3">
        <w:rPr>
          <w:rFonts w:ascii="Arial" w:hAnsi="Arial" w:cs="Arial"/>
          <w:color w:val="auto"/>
          <w:sz w:val="20"/>
          <w:szCs w:val="20"/>
          <w:lang w:eastAsia="pt-BR"/>
        </w:rPr>
        <w:t xml:space="preserve"> tendo o contratante</w:t>
      </w:r>
      <w:r w:rsidR="00666A70">
        <w:rPr>
          <w:rFonts w:ascii="Arial" w:hAnsi="Arial" w:cs="Arial"/>
          <w:color w:val="auto"/>
          <w:sz w:val="20"/>
          <w:szCs w:val="20"/>
          <w:lang w:eastAsia="pt-BR"/>
        </w:rPr>
        <w:t xml:space="preserve"> </w:t>
      </w:r>
      <w:r w:rsidRPr="005D2BC3">
        <w:rPr>
          <w:rFonts w:ascii="Arial" w:hAnsi="Arial" w:cs="Arial"/>
          <w:color w:val="auto"/>
          <w:sz w:val="20"/>
          <w:szCs w:val="20"/>
          <w:lang w:eastAsia="pt-BR"/>
        </w:rPr>
        <w:t>30 minutos de tolerância</w:t>
      </w:r>
      <w:r w:rsidR="00666A70">
        <w:rPr>
          <w:rFonts w:ascii="Arial" w:hAnsi="Arial" w:cs="Arial"/>
          <w:color w:val="auto"/>
          <w:sz w:val="20"/>
          <w:szCs w:val="20"/>
          <w:lang w:eastAsia="pt-BR"/>
        </w:rPr>
        <w:t xml:space="preserve"> ao</w:t>
      </w:r>
      <w:r w:rsidRPr="005D2BC3">
        <w:rPr>
          <w:rFonts w:ascii="Arial" w:hAnsi="Arial" w:cs="Arial"/>
          <w:color w:val="auto"/>
          <w:sz w:val="20"/>
          <w:szCs w:val="20"/>
          <w:lang w:eastAsia="pt-BR"/>
        </w:rPr>
        <w:t xml:space="preserve"> final d</w:t>
      </w:r>
      <w:r w:rsidR="00666A70">
        <w:rPr>
          <w:rFonts w:ascii="Arial" w:hAnsi="Arial" w:cs="Arial"/>
          <w:color w:val="auto"/>
          <w:sz w:val="20"/>
          <w:szCs w:val="20"/>
          <w:lang w:eastAsia="pt-BR"/>
        </w:rPr>
        <w:t>o mecionado periodo</w:t>
      </w:r>
      <w:r w:rsidRPr="005D2BC3">
        <w:rPr>
          <w:rFonts w:ascii="Arial" w:hAnsi="Arial" w:cs="Arial"/>
          <w:color w:val="auto"/>
          <w:sz w:val="20"/>
          <w:szCs w:val="20"/>
          <w:lang w:eastAsia="pt-BR"/>
        </w:rPr>
        <w:t xml:space="preserve">, </w:t>
      </w:r>
      <w:r w:rsidRPr="00146F09">
        <w:rPr>
          <w:rFonts w:ascii="Arial" w:hAnsi="Arial" w:cs="Arial"/>
          <w:b/>
          <w:color w:val="auto"/>
          <w:sz w:val="18"/>
          <w:szCs w:val="18"/>
          <w:highlight w:val="lightGray"/>
          <w:lang w:eastAsia="pt-BR"/>
        </w:rPr>
        <w:t>será considerado o inicio do evento a chegada do contratante ou de qualquer de seus convidados, o desrespeito a este tempo acarretará ao contratante, um acréscimo no valor aqui estipulado, proporcionalmente calculado em fase do tempo acrescido</w:t>
      </w:r>
      <w:r w:rsidRPr="005D2BC3">
        <w:rPr>
          <w:rFonts w:ascii="Arial" w:hAnsi="Arial" w:cs="Arial"/>
          <w:b/>
          <w:color w:val="auto"/>
          <w:sz w:val="20"/>
          <w:szCs w:val="20"/>
          <w:highlight w:val="lightGray"/>
          <w:lang w:eastAsia="pt-BR"/>
        </w:rPr>
        <w:t>.</w:t>
      </w:r>
      <w:r w:rsidR="006D5DD2" w:rsidRPr="005D2BC3">
        <w:rPr>
          <w:rFonts w:ascii="Arial" w:hAnsi="Arial" w:cs="Arial"/>
          <w:color w:val="auto"/>
          <w:sz w:val="20"/>
          <w:szCs w:val="20"/>
          <w:lang w:eastAsia="pt-BR"/>
        </w:rPr>
        <w:t xml:space="preserve"> </w:t>
      </w:r>
      <w:r w:rsidR="000B4364" w:rsidRPr="005D2BC3">
        <w:rPr>
          <w:rFonts w:ascii="Arial" w:hAnsi="Arial" w:cs="Arial"/>
          <w:color w:val="auto"/>
          <w:sz w:val="20"/>
          <w:szCs w:val="20"/>
          <w:lang w:eastAsia="pt-BR"/>
        </w:rPr>
        <w:t xml:space="preserve">Alterações da data para a realização do evento dependerá da concordância da contratada e implicara em alterações dos valores pactuados. A decoração escolhida se trata de um item terceirizado não tendo qualquer vinculo com o contratado ficando sobre responsabilidade do contratante a visualização prévia da mesa escolhida bem como de </w:t>
      </w:r>
      <w:r w:rsidR="006D5DD2" w:rsidRPr="005D2BC3">
        <w:rPr>
          <w:rFonts w:ascii="Arial" w:hAnsi="Arial" w:cs="Arial"/>
          <w:color w:val="auto"/>
          <w:sz w:val="20"/>
          <w:szCs w:val="20"/>
          <w:lang w:eastAsia="pt-BR"/>
        </w:rPr>
        <w:t xml:space="preserve">eventuais adornos, não </w:t>
      </w:r>
      <w:r w:rsidR="000B4364" w:rsidRPr="005D2BC3">
        <w:rPr>
          <w:rFonts w:ascii="Arial" w:hAnsi="Arial" w:cs="Arial"/>
          <w:color w:val="auto"/>
          <w:sz w:val="20"/>
          <w:szCs w:val="20"/>
          <w:lang w:eastAsia="pt-BR"/>
        </w:rPr>
        <w:t>responsabilizando a contratada por quaisquer transtornos. A decoração escolhida somente será efetivada caso o decorador a tenha disponível; estando ciente o contratante que caso negativo deverá escolher outra mesa que esteja disponível</w:t>
      </w:r>
      <w:r w:rsidR="00BA3D0E">
        <w:rPr>
          <w:rFonts w:ascii="Arial" w:hAnsi="Arial" w:cs="Arial"/>
          <w:b/>
          <w:color w:val="auto"/>
          <w:sz w:val="20"/>
          <w:szCs w:val="20"/>
          <w:highlight w:val="lightGray"/>
          <w:lang w:eastAsia="pt-BR"/>
        </w:rPr>
        <w:t>, ENFEITES DE MESA DOS CONVIDADOS,</w:t>
      </w:r>
      <w:r w:rsidR="000B4364" w:rsidRPr="005D2BC3">
        <w:rPr>
          <w:rFonts w:ascii="Arial" w:hAnsi="Arial" w:cs="Arial"/>
          <w:b/>
          <w:color w:val="auto"/>
          <w:sz w:val="20"/>
          <w:szCs w:val="20"/>
          <w:highlight w:val="lightGray"/>
          <w:lang w:eastAsia="pt-BR"/>
        </w:rPr>
        <w:t xml:space="preserve"> DOCES PERSONALIZADO</w:t>
      </w:r>
      <w:r w:rsidR="005F520A">
        <w:rPr>
          <w:rFonts w:ascii="Arial" w:hAnsi="Arial" w:cs="Arial"/>
          <w:b/>
          <w:color w:val="auto"/>
          <w:sz w:val="20"/>
          <w:szCs w:val="20"/>
          <w:highlight w:val="lightGray"/>
          <w:lang w:eastAsia="pt-BR"/>
        </w:rPr>
        <w:t xml:space="preserve">S E BOLO </w:t>
      </w:r>
      <w:r w:rsidR="004F2B94" w:rsidRPr="005D2BC3">
        <w:rPr>
          <w:rFonts w:ascii="Arial" w:hAnsi="Arial" w:cs="Arial"/>
          <w:b/>
          <w:color w:val="auto"/>
          <w:sz w:val="20"/>
          <w:szCs w:val="20"/>
          <w:highlight w:val="lightGray"/>
          <w:lang w:eastAsia="pt-BR"/>
        </w:rPr>
        <w:t xml:space="preserve">,LEMBRANCINHAS  E </w:t>
      </w:r>
      <w:r w:rsidR="004F2B94" w:rsidRPr="00A82D70">
        <w:rPr>
          <w:rFonts w:ascii="Arial" w:hAnsi="Arial" w:cs="Arial"/>
          <w:b/>
          <w:color w:val="auto"/>
          <w:sz w:val="20"/>
          <w:szCs w:val="20"/>
          <w:highlight w:val="lightGray"/>
          <w:lang w:eastAsia="pt-BR"/>
        </w:rPr>
        <w:t>CERVEJA</w:t>
      </w:r>
      <w:r w:rsidR="00A82D70" w:rsidRPr="00A82D70">
        <w:rPr>
          <w:rFonts w:ascii="Arial" w:hAnsi="Arial" w:cs="Arial"/>
          <w:b/>
          <w:color w:val="auto"/>
          <w:sz w:val="20"/>
          <w:szCs w:val="20"/>
          <w:highlight w:val="lightGray"/>
          <w:lang w:eastAsia="pt-BR"/>
        </w:rPr>
        <w:t xml:space="preserve">,VINHO E </w:t>
      </w:r>
      <w:r w:rsidR="00A82D70" w:rsidRPr="000C66D8">
        <w:rPr>
          <w:rFonts w:ascii="Arial" w:hAnsi="Arial" w:cs="Arial"/>
          <w:b/>
          <w:color w:val="auto"/>
          <w:sz w:val="20"/>
          <w:szCs w:val="20"/>
          <w:highlight w:val="lightGray"/>
          <w:lang w:eastAsia="pt-BR"/>
        </w:rPr>
        <w:t>TAÇAS</w:t>
      </w:r>
      <w:r w:rsidR="00476209" w:rsidRPr="00592AD3">
        <w:rPr>
          <w:rFonts w:ascii="Arial" w:hAnsi="Arial" w:cs="Arial"/>
          <w:color w:val="auto"/>
          <w:sz w:val="20"/>
          <w:szCs w:val="20"/>
          <w:highlight w:val="lightGray"/>
          <w:lang w:eastAsia="pt-BR"/>
        </w:rPr>
        <w:t>.</w:t>
      </w:r>
      <w:r w:rsidR="00476209">
        <w:rPr>
          <w:rFonts w:ascii="Arial" w:hAnsi="Arial" w:cs="Arial"/>
          <w:color w:val="auto"/>
          <w:sz w:val="20"/>
          <w:szCs w:val="20"/>
          <w:lang w:eastAsia="pt-BR"/>
        </w:rPr>
        <w:t xml:space="preserve"> </w:t>
      </w:r>
      <w:r w:rsidR="000B4364" w:rsidRPr="005D2BC3">
        <w:rPr>
          <w:rFonts w:ascii="Arial" w:hAnsi="Arial" w:cs="Arial"/>
          <w:color w:val="auto"/>
          <w:sz w:val="20"/>
          <w:szCs w:val="20"/>
        </w:rPr>
        <w:t xml:space="preserve"> contratada prestará os serviços de acordo com o cardápio que fica fazendo parte deste contrato.</w:t>
      </w:r>
    </w:p>
    <w:p w14:paraId="75D71FCC" w14:textId="5ED45D3C" w:rsidR="0080540A" w:rsidRPr="005D2BC3" w:rsidRDefault="0080540A" w:rsidP="001D74C5">
      <w:pPr>
        <w:ind w:left="426" w:right="425"/>
        <w:jc w:val="both"/>
        <w:rPr>
          <w:rFonts w:ascii="Arial" w:hAnsi="Arial" w:cs="Arial"/>
          <w:color w:val="auto"/>
          <w:sz w:val="20"/>
          <w:szCs w:val="20"/>
          <w:lang w:eastAsia="pt-BR"/>
        </w:rPr>
      </w:pPr>
      <w:r w:rsidRPr="005D2BC3">
        <w:rPr>
          <w:rFonts w:ascii="Arial" w:hAnsi="Arial" w:cs="Arial"/>
          <w:color w:val="auto"/>
          <w:sz w:val="20"/>
          <w:szCs w:val="20"/>
          <w:lang w:eastAsia="pt-BR"/>
        </w:rPr>
        <w:t xml:space="preserve">O preço para este serviço é de R$ </w:t>
      </w:r>
      <w:r w:rsidR="00AC111E">
        <w:rPr>
          <w:rFonts w:ascii="Arial" w:hAnsi="Arial" w:cs="Arial"/>
          <w:color w:val="auto"/>
          <w:sz w:val="20"/>
          <w:szCs w:val="20"/>
          <w:lang w:eastAsia="pt-BR"/>
        </w:rPr>
        <w:t>_________________</w:t>
      </w:r>
      <w:r w:rsidR="000C66D8">
        <w:rPr>
          <w:rFonts w:ascii="Arial" w:hAnsi="Arial" w:cs="Arial"/>
          <w:color w:val="auto"/>
          <w:sz w:val="20"/>
          <w:szCs w:val="20"/>
          <w:lang w:eastAsia="pt-BR"/>
        </w:rPr>
        <w:t xml:space="preserve"> </w:t>
      </w:r>
      <w:r w:rsidRPr="005D2BC3">
        <w:rPr>
          <w:rFonts w:ascii="Arial" w:hAnsi="Arial" w:cs="Arial"/>
          <w:color w:val="auto"/>
          <w:sz w:val="20"/>
          <w:szCs w:val="20"/>
          <w:lang w:eastAsia="pt-BR"/>
        </w:rPr>
        <w:t xml:space="preserve">que acrescido dos opcionais será o total de R$ ________ que será pago da seguinte forma: ( ) Dinheiro ( ) Cartão </w:t>
      </w:r>
      <w:r w:rsidRPr="005D2BC3">
        <w:rPr>
          <w:rFonts w:ascii="Arial" w:hAnsi="Arial" w:cs="Arial"/>
          <w:color w:val="auto"/>
          <w:sz w:val="20"/>
          <w:szCs w:val="20"/>
        </w:rPr>
        <w:t>( ) cheque ( compensar até 10 dias antes do evento o último cheque )</w:t>
      </w:r>
    </w:p>
    <w:p w14:paraId="58EBC19B" w14:textId="77777777" w:rsidR="0080540A" w:rsidRPr="005D2BC3" w:rsidRDefault="0080540A" w:rsidP="001D74C5">
      <w:pPr>
        <w:ind w:left="426" w:right="425"/>
        <w:jc w:val="both"/>
        <w:rPr>
          <w:rFonts w:ascii="Arial" w:hAnsi="Arial" w:cs="Arial"/>
          <w:color w:val="auto"/>
          <w:sz w:val="20"/>
          <w:szCs w:val="20"/>
          <w:lang w:eastAsia="pt-BR"/>
        </w:rPr>
      </w:pPr>
      <w:r w:rsidRPr="005D2BC3">
        <w:rPr>
          <w:rFonts w:ascii="Arial" w:hAnsi="Arial" w:cs="Arial"/>
          <w:color w:val="auto"/>
          <w:sz w:val="20"/>
          <w:szCs w:val="20"/>
          <w:lang w:eastAsia="pt-BR"/>
        </w:rPr>
        <w:t>1 – Data________________ nº do cheque ___________________ Valor R$ __________________________</w:t>
      </w:r>
    </w:p>
    <w:p w14:paraId="676F31BF" w14:textId="77777777" w:rsidR="0080540A" w:rsidRPr="005D2BC3" w:rsidRDefault="0080540A" w:rsidP="001D74C5">
      <w:pPr>
        <w:ind w:left="426" w:right="425"/>
        <w:jc w:val="both"/>
        <w:rPr>
          <w:rFonts w:ascii="Arial" w:hAnsi="Arial" w:cs="Arial"/>
          <w:color w:val="auto"/>
          <w:sz w:val="20"/>
          <w:szCs w:val="20"/>
          <w:lang w:eastAsia="pt-BR"/>
        </w:rPr>
      </w:pPr>
      <w:r w:rsidRPr="005D2BC3">
        <w:rPr>
          <w:rFonts w:ascii="Arial" w:hAnsi="Arial" w:cs="Arial"/>
          <w:color w:val="auto"/>
          <w:sz w:val="20"/>
          <w:szCs w:val="20"/>
          <w:lang w:eastAsia="pt-BR"/>
        </w:rPr>
        <w:t>2 – Data________________ nº do cheque ___________________ Valor R$ __________________________</w:t>
      </w:r>
    </w:p>
    <w:p w14:paraId="2FD44F71" w14:textId="77777777" w:rsidR="0080540A" w:rsidRPr="005D2BC3" w:rsidRDefault="0080540A" w:rsidP="001D74C5">
      <w:pPr>
        <w:ind w:left="426" w:right="425"/>
        <w:jc w:val="both"/>
        <w:rPr>
          <w:rFonts w:ascii="Arial" w:hAnsi="Arial" w:cs="Arial"/>
          <w:color w:val="auto"/>
          <w:sz w:val="20"/>
          <w:szCs w:val="20"/>
          <w:lang w:eastAsia="pt-BR"/>
        </w:rPr>
      </w:pPr>
      <w:r w:rsidRPr="005D2BC3">
        <w:rPr>
          <w:rFonts w:ascii="Arial" w:hAnsi="Arial" w:cs="Arial"/>
          <w:color w:val="auto"/>
          <w:sz w:val="20"/>
          <w:szCs w:val="20"/>
          <w:lang w:eastAsia="pt-BR"/>
        </w:rPr>
        <w:t>3 – Data________________ nº do cheque ___________________ Valor R$ __________________________</w:t>
      </w:r>
    </w:p>
    <w:p w14:paraId="7EF880D5" w14:textId="77777777" w:rsidR="0080540A" w:rsidRPr="005D2BC3" w:rsidRDefault="0080540A" w:rsidP="001D74C5">
      <w:pPr>
        <w:ind w:left="426" w:right="425"/>
        <w:jc w:val="both"/>
        <w:rPr>
          <w:rFonts w:ascii="Arial" w:hAnsi="Arial" w:cs="Arial"/>
          <w:color w:val="auto"/>
          <w:sz w:val="20"/>
          <w:szCs w:val="20"/>
          <w:lang w:eastAsia="pt-BR"/>
        </w:rPr>
      </w:pPr>
      <w:r w:rsidRPr="005D2BC3">
        <w:rPr>
          <w:rFonts w:ascii="Arial" w:hAnsi="Arial" w:cs="Arial"/>
          <w:color w:val="auto"/>
          <w:sz w:val="20"/>
          <w:szCs w:val="20"/>
          <w:lang w:eastAsia="pt-BR"/>
        </w:rPr>
        <w:t>4 – Data________________ nº do cheque ___________________ Valor R$ __________________________</w:t>
      </w:r>
    </w:p>
    <w:p w14:paraId="1E7362F8" w14:textId="77777777" w:rsidR="0080540A" w:rsidRPr="005D2BC3" w:rsidRDefault="0080540A" w:rsidP="001D74C5">
      <w:pPr>
        <w:ind w:left="426" w:right="425"/>
        <w:jc w:val="both"/>
        <w:rPr>
          <w:rFonts w:ascii="Arial" w:hAnsi="Arial" w:cs="Arial"/>
          <w:color w:val="auto"/>
          <w:sz w:val="20"/>
          <w:szCs w:val="20"/>
          <w:lang w:eastAsia="pt-BR"/>
        </w:rPr>
      </w:pPr>
      <w:r w:rsidRPr="005D2BC3">
        <w:rPr>
          <w:rFonts w:ascii="Arial" w:hAnsi="Arial" w:cs="Arial"/>
          <w:color w:val="auto"/>
          <w:sz w:val="20"/>
          <w:szCs w:val="20"/>
          <w:lang w:eastAsia="pt-BR"/>
        </w:rPr>
        <w:t>5 – Data________________ nº do cheque ___________________ Valor R$ __________________________</w:t>
      </w:r>
    </w:p>
    <w:p w14:paraId="4BA873AC" w14:textId="77777777" w:rsidR="007B0948" w:rsidRPr="005D2BC3" w:rsidRDefault="008B518E" w:rsidP="001D74C5">
      <w:pPr>
        <w:ind w:left="426" w:right="425"/>
        <w:jc w:val="both"/>
        <w:rPr>
          <w:rFonts w:ascii="Arial" w:hAnsi="Arial" w:cs="Arial"/>
          <w:color w:val="auto"/>
          <w:sz w:val="20"/>
          <w:szCs w:val="20"/>
          <w:lang w:eastAsia="pt-BR"/>
        </w:rPr>
      </w:pPr>
      <w:r w:rsidRPr="005D2BC3">
        <w:rPr>
          <w:rFonts w:ascii="Arial" w:hAnsi="Arial" w:cs="Arial"/>
          <w:color w:val="auto"/>
          <w:sz w:val="20"/>
          <w:szCs w:val="20"/>
          <w:lang w:eastAsia="pt-BR"/>
        </w:rPr>
        <w:t xml:space="preserve">O não pagamento total ou parcial dos valores supra, será interpretado como uma desistência da realização do evento que deverá ser comunicada. </w:t>
      </w:r>
      <w:r w:rsidRPr="00146F09">
        <w:rPr>
          <w:rFonts w:ascii="Arial" w:hAnsi="Arial" w:cs="Arial"/>
          <w:b/>
          <w:color w:val="auto"/>
          <w:sz w:val="18"/>
          <w:szCs w:val="18"/>
          <w:highlight w:val="lightGray"/>
          <w:lang w:eastAsia="pt-BR"/>
        </w:rPr>
        <w:t>A desistência da realização por parte da contratante por qualquer que seja o motivo comunicado até 90 dias antes do evento, implicará a este a perda de 50% (cinquenta por cento) do valor deste contrato, após este prazo ou o não comparecimento da contratante no dia do evento, acarretará ao mesmo a</w:t>
      </w:r>
      <w:r w:rsidR="006D5DD2" w:rsidRPr="00146F09">
        <w:rPr>
          <w:rFonts w:ascii="Arial" w:hAnsi="Arial" w:cs="Arial"/>
          <w:b/>
          <w:color w:val="auto"/>
          <w:sz w:val="18"/>
          <w:szCs w:val="18"/>
          <w:highlight w:val="lightGray"/>
          <w:lang w:eastAsia="pt-BR"/>
        </w:rPr>
        <w:t xml:space="preserve"> </w:t>
      </w:r>
      <w:r w:rsidRPr="00146F09">
        <w:rPr>
          <w:rFonts w:ascii="Arial" w:hAnsi="Arial" w:cs="Arial"/>
          <w:b/>
          <w:color w:val="auto"/>
          <w:sz w:val="18"/>
          <w:szCs w:val="18"/>
          <w:highlight w:val="lightGray"/>
          <w:lang w:eastAsia="pt-BR"/>
        </w:rPr>
        <w:t>perda de todo o valor deste contrato</w:t>
      </w:r>
      <w:r w:rsidRPr="00146F09">
        <w:rPr>
          <w:rFonts w:ascii="Arial" w:hAnsi="Arial" w:cs="Arial"/>
          <w:b/>
          <w:color w:val="auto"/>
          <w:sz w:val="20"/>
          <w:szCs w:val="20"/>
          <w:highlight w:val="lightGray"/>
          <w:lang w:eastAsia="pt-BR"/>
        </w:rPr>
        <w:t>.</w:t>
      </w:r>
    </w:p>
    <w:p w14:paraId="1D43C342" w14:textId="77777777" w:rsidR="00F52AE3" w:rsidRDefault="008B518E" w:rsidP="001D74C5">
      <w:pPr>
        <w:ind w:left="426" w:right="425"/>
        <w:jc w:val="both"/>
        <w:rPr>
          <w:rFonts w:ascii="Arial" w:hAnsi="Arial" w:cs="Arial"/>
          <w:b/>
          <w:color w:val="auto"/>
          <w:sz w:val="18"/>
          <w:szCs w:val="18"/>
          <w:highlight w:val="lightGray"/>
          <w:lang w:eastAsia="pt-BR"/>
        </w:rPr>
      </w:pPr>
      <w:r w:rsidRPr="005D2BC3">
        <w:rPr>
          <w:rFonts w:ascii="Arial" w:hAnsi="Arial" w:cs="Arial"/>
          <w:color w:val="auto"/>
          <w:sz w:val="20"/>
          <w:szCs w:val="20"/>
          <w:lang w:eastAsia="pt-BR"/>
        </w:rPr>
        <w:t xml:space="preserve">Os pagamentos com cheques deverão ser compensados totalmente 10 (dez) dias antes da data do evento, quanto aos pagamentos em deposito bancário, os mesmos deverão ser encaminhados ao financeiro através do e-mail: </w:t>
      </w:r>
      <w:r w:rsidRPr="005D2BC3">
        <w:rPr>
          <w:rFonts w:ascii="Arial" w:hAnsi="Arial" w:cs="Arial"/>
          <w:bCs/>
          <w:iCs/>
          <w:color w:val="auto"/>
          <w:sz w:val="20"/>
          <w:szCs w:val="20"/>
          <w:lang w:eastAsia="pt-BR"/>
        </w:rPr>
        <w:t xml:space="preserve">buffetakela@gmail.com; </w:t>
      </w:r>
      <w:r w:rsidRPr="005D2BC3">
        <w:rPr>
          <w:rFonts w:ascii="Arial" w:hAnsi="Arial" w:cs="Arial"/>
          <w:color w:val="auto"/>
          <w:sz w:val="20"/>
          <w:szCs w:val="20"/>
          <w:lang w:eastAsia="pt-BR"/>
        </w:rPr>
        <w:t xml:space="preserve">e devem ser entregues até uma semana antes do evento na unidade. </w:t>
      </w:r>
      <w:r w:rsidRPr="00146F09">
        <w:rPr>
          <w:rFonts w:ascii="Arial" w:hAnsi="Arial" w:cs="Arial"/>
          <w:b/>
          <w:color w:val="auto"/>
          <w:sz w:val="18"/>
          <w:szCs w:val="18"/>
          <w:highlight w:val="lightGray"/>
          <w:lang w:eastAsia="pt-BR"/>
        </w:rPr>
        <w:t xml:space="preserve">O contratante pagará o valor referente a custos extras decorrentes de nº excedentes de convidados que será de </w:t>
      </w:r>
      <w:r w:rsidRPr="009320CD">
        <w:rPr>
          <w:rFonts w:ascii="Arial" w:hAnsi="Arial" w:cs="Arial"/>
          <w:b/>
          <w:color w:val="auto"/>
          <w:sz w:val="22"/>
          <w:szCs w:val="22"/>
          <w:highlight w:val="lightGray"/>
          <w:lang w:eastAsia="pt-BR"/>
        </w:rPr>
        <w:t xml:space="preserve">R$ </w:t>
      </w:r>
      <w:r w:rsidR="001D74C5">
        <w:rPr>
          <w:rFonts w:ascii="Arial" w:hAnsi="Arial" w:cs="Arial"/>
          <w:b/>
          <w:bCs/>
          <w:color w:val="auto"/>
          <w:sz w:val="22"/>
          <w:szCs w:val="22"/>
          <w:highlight w:val="lightGray"/>
          <w:lang w:eastAsia="pt-BR"/>
        </w:rPr>
        <w:t>95</w:t>
      </w:r>
      <w:r w:rsidR="00027480">
        <w:rPr>
          <w:rFonts w:ascii="Arial" w:hAnsi="Arial" w:cs="Arial"/>
          <w:b/>
          <w:bCs/>
          <w:color w:val="auto"/>
          <w:sz w:val="22"/>
          <w:szCs w:val="22"/>
          <w:highlight w:val="lightGray"/>
          <w:lang w:eastAsia="pt-BR"/>
        </w:rPr>
        <w:t xml:space="preserve">,00 </w:t>
      </w:r>
      <w:r w:rsidRPr="00146F09">
        <w:rPr>
          <w:rFonts w:ascii="Arial" w:hAnsi="Arial" w:cs="Arial"/>
          <w:b/>
          <w:bCs/>
          <w:color w:val="auto"/>
          <w:sz w:val="18"/>
          <w:szCs w:val="18"/>
          <w:highlight w:val="lightGray"/>
          <w:lang w:eastAsia="pt-BR"/>
        </w:rPr>
        <w:t xml:space="preserve"> </w:t>
      </w:r>
      <w:r w:rsidRPr="00146F09">
        <w:rPr>
          <w:rFonts w:ascii="Arial" w:hAnsi="Arial" w:cs="Arial"/>
          <w:b/>
          <w:color w:val="auto"/>
          <w:sz w:val="18"/>
          <w:szCs w:val="18"/>
          <w:highlight w:val="lightGray"/>
          <w:lang w:eastAsia="pt-BR"/>
        </w:rPr>
        <w:t>por pessoa, no dia da realização do evento</w:t>
      </w:r>
      <w:r w:rsidR="00E07557" w:rsidRPr="00146F09">
        <w:rPr>
          <w:rFonts w:ascii="Arial" w:hAnsi="Arial" w:cs="Arial"/>
          <w:b/>
          <w:color w:val="auto"/>
          <w:sz w:val="18"/>
          <w:szCs w:val="18"/>
          <w:highlight w:val="lightGray"/>
          <w:lang w:eastAsia="pt-BR"/>
        </w:rPr>
        <w:t xml:space="preserve"> ( Pagantes a partir de 6 anos e 12 meses)</w:t>
      </w:r>
      <w:r w:rsidRPr="00146F09">
        <w:rPr>
          <w:rFonts w:ascii="Arial" w:hAnsi="Arial" w:cs="Arial"/>
          <w:b/>
          <w:color w:val="auto"/>
          <w:sz w:val="18"/>
          <w:szCs w:val="18"/>
          <w:highlight w:val="lightGray"/>
          <w:lang w:eastAsia="pt-BR"/>
        </w:rPr>
        <w:t>, em dinheiro ou cartão e assim como pelo consumo de itens contratados opcionais.A contratada compromete-se em manter a qualidade de seus serviços com uma margem de até 15 pessoas a mais do número de convidados contratados, caso contrario estará isenta de arcar com eventuais problemas advindo de superior acréscimo.</w:t>
      </w:r>
      <w:r w:rsidRPr="005D2BC3">
        <w:rPr>
          <w:rFonts w:ascii="Arial" w:hAnsi="Arial" w:cs="Arial"/>
          <w:color w:val="auto"/>
          <w:sz w:val="20"/>
          <w:szCs w:val="20"/>
          <w:lang w:eastAsia="pt-BR"/>
        </w:rPr>
        <w:t xml:space="preserve"> A contratada não fará devolução de valores caso não compareçam todas as pessoas estipuladas neste cont</w:t>
      </w:r>
      <w:r w:rsidR="006D5DD2" w:rsidRPr="005D2BC3">
        <w:rPr>
          <w:rFonts w:ascii="Arial" w:hAnsi="Arial" w:cs="Arial"/>
          <w:color w:val="auto"/>
          <w:sz w:val="20"/>
          <w:szCs w:val="20"/>
          <w:lang w:eastAsia="pt-BR"/>
        </w:rPr>
        <w:t xml:space="preserve">rato. A contratada acarretará a </w:t>
      </w:r>
      <w:r w:rsidRPr="005D2BC3">
        <w:rPr>
          <w:rFonts w:ascii="Arial" w:hAnsi="Arial" w:cs="Arial"/>
          <w:color w:val="auto"/>
          <w:sz w:val="20"/>
          <w:szCs w:val="20"/>
          <w:lang w:eastAsia="pt-BR"/>
        </w:rPr>
        <w:t xml:space="preserve">devolução de todos os valores até então recebidos, caso a não </w:t>
      </w:r>
      <w:r w:rsidRPr="005D2BC3">
        <w:rPr>
          <w:rFonts w:ascii="Arial" w:hAnsi="Arial" w:cs="Arial"/>
          <w:color w:val="auto"/>
          <w:sz w:val="20"/>
          <w:szCs w:val="20"/>
          <w:lang w:eastAsia="pt-BR"/>
        </w:rPr>
        <w:lastRenderedPageBreak/>
        <w:t>realização se dê por sua conta, ressalvando, os casos de fortuito ou força maior como ordens governamentais</w:t>
      </w:r>
      <w:r w:rsidR="00F0168A" w:rsidRPr="005D2BC3">
        <w:rPr>
          <w:rFonts w:ascii="Arial" w:hAnsi="Arial" w:cs="Arial"/>
          <w:color w:val="auto"/>
          <w:sz w:val="20"/>
          <w:szCs w:val="20"/>
          <w:lang w:eastAsia="pt-BR"/>
        </w:rPr>
        <w:t xml:space="preserve"> e pandêmias, motivos que impeça o funcionamento</w:t>
      </w:r>
      <w:r w:rsidRPr="005D2BC3">
        <w:rPr>
          <w:rFonts w:ascii="Arial" w:hAnsi="Arial" w:cs="Arial"/>
          <w:color w:val="auto"/>
          <w:sz w:val="20"/>
          <w:szCs w:val="20"/>
          <w:lang w:eastAsia="pt-BR"/>
        </w:rPr>
        <w:t xml:space="preserve">. A contratada não se responsabiliza pela falta de energia elétrica ou abastecimento de água se decorrentes de problemas com as respectivas companhias de abastecimento. </w:t>
      </w:r>
      <w:r w:rsidRPr="00146F09">
        <w:rPr>
          <w:rFonts w:ascii="Arial" w:hAnsi="Arial" w:cs="Arial"/>
          <w:b/>
          <w:color w:val="auto"/>
          <w:sz w:val="18"/>
          <w:szCs w:val="18"/>
          <w:highlight w:val="lightGray"/>
          <w:lang w:eastAsia="pt-BR"/>
        </w:rPr>
        <w:t xml:space="preserve">Mediante a </w:t>
      </w:r>
    </w:p>
    <w:p w14:paraId="4C8BD6EE" w14:textId="77777777" w:rsidR="00F52AE3" w:rsidRDefault="00F52AE3" w:rsidP="001D74C5">
      <w:pPr>
        <w:ind w:left="426" w:right="425"/>
        <w:jc w:val="both"/>
        <w:rPr>
          <w:rFonts w:ascii="Arial" w:hAnsi="Arial" w:cs="Arial"/>
          <w:b/>
          <w:color w:val="auto"/>
          <w:sz w:val="18"/>
          <w:szCs w:val="18"/>
          <w:highlight w:val="lightGray"/>
          <w:lang w:eastAsia="pt-BR"/>
        </w:rPr>
      </w:pPr>
    </w:p>
    <w:p w14:paraId="31D9C179" w14:textId="77777777" w:rsidR="00F52AE3" w:rsidRDefault="00F52AE3" w:rsidP="001D74C5">
      <w:pPr>
        <w:ind w:left="426" w:right="425"/>
        <w:jc w:val="both"/>
        <w:rPr>
          <w:rFonts w:ascii="Arial" w:hAnsi="Arial" w:cs="Arial"/>
          <w:b/>
          <w:color w:val="auto"/>
          <w:sz w:val="18"/>
          <w:szCs w:val="18"/>
          <w:highlight w:val="lightGray"/>
          <w:lang w:eastAsia="pt-BR"/>
        </w:rPr>
      </w:pPr>
    </w:p>
    <w:p w14:paraId="186A7470" w14:textId="2BC14DFE" w:rsidR="008B518E" w:rsidRPr="005D2BC3" w:rsidRDefault="008B518E" w:rsidP="001D74C5">
      <w:pPr>
        <w:ind w:left="426" w:right="425"/>
        <w:jc w:val="both"/>
        <w:rPr>
          <w:rFonts w:ascii="Arial" w:hAnsi="Arial" w:cs="Arial"/>
          <w:color w:val="auto"/>
          <w:sz w:val="20"/>
          <w:szCs w:val="20"/>
          <w:highlight w:val="lightGray"/>
          <w:lang w:eastAsia="pt-BR"/>
        </w:rPr>
      </w:pPr>
      <w:r w:rsidRPr="00146F09">
        <w:rPr>
          <w:rFonts w:ascii="Arial" w:hAnsi="Arial" w:cs="Arial"/>
          <w:b/>
          <w:color w:val="auto"/>
          <w:sz w:val="18"/>
          <w:szCs w:val="18"/>
          <w:highlight w:val="lightGray"/>
          <w:lang w:eastAsia="pt-BR"/>
        </w:rPr>
        <w:t>qualquer cenário pandêmico ou ordem governamental de impedimento da realização do evento, fica estipulado o reagemento sem ônus para ambas as partes em até 12 meses após liberação</w:t>
      </w:r>
      <w:r w:rsidRPr="00146F09">
        <w:rPr>
          <w:rFonts w:ascii="Arial" w:hAnsi="Arial" w:cs="Arial"/>
          <w:b/>
          <w:color w:val="auto"/>
          <w:sz w:val="20"/>
          <w:szCs w:val="20"/>
          <w:highlight w:val="lightGray"/>
          <w:lang w:eastAsia="pt-BR"/>
        </w:rPr>
        <w:t>.</w:t>
      </w:r>
      <w:r w:rsidRPr="005D2BC3">
        <w:rPr>
          <w:rFonts w:ascii="Arial" w:hAnsi="Arial" w:cs="Arial"/>
          <w:color w:val="auto"/>
          <w:sz w:val="20"/>
          <w:szCs w:val="20"/>
          <w:lang w:eastAsia="pt-BR"/>
        </w:rPr>
        <w:t xml:space="preserve"> A contratada não disponibiliza o uso de geradores e se reserva ao direito de manter alguns de seus equipamentos em manutenção, sem qualquer prejuízo para a mesma.</w:t>
      </w:r>
      <w:r w:rsidRPr="00146F09">
        <w:rPr>
          <w:rFonts w:ascii="Arial" w:hAnsi="Arial" w:cs="Arial"/>
          <w:b/>
          <w:color w:val="auto"/>
          <w:sz w:val="20"/>
          <w:szCs w:val="20"/>
          <w:lang w:eastAsia="pt-BR"/>
        </w:rPr>
        <w:t xml:space="preserve"> </w:t>
      </w:r>
      <w:r w:rsidRPr="00146F09">
        <w:rPr>
          <w:rFonts w:ascii="Arial" w:hAnsi="Arial" w:cs="Arial"/>
          <w:b/>
          <w:color w:val="auto"/>
          <w:sz w:val="18"/>
          <w:szCs w:val="18"/>
          <w:highlight w:val="lightGray"/>
          <w:lang w:eastAsia="pt-BR"/>
        </w:rPr>
        <w:t>O contratante indenizará à contratada por danos ou prejuízos causados em seus moveis, equipamentos, brinquedos, utensílios inclusive mesas, cadeiras, toalhas e paredes, ocasionados pelo contratante ou por seus convidados, cujo valor será o de mercado. Não nós responsabilizamos por objetos perdidos durante o evento e demais bens</w:t>
      </w:r>
      <w:r w:rsidRPr="00146F09">
        <w:rPr>
          <w:rFonts w:ascii="Arial" w:hAnsi="Arial" w:cs="Arial"/>
          <w:b/>
          <w:color w:val="auto"/>
          <w:sz w:val="20"/>
          <w:szCs w:val="20"/>
          <w:highlight w:val="lightGray"/>
          <w:lang w:eastAsia="pt-BR"/>
        </w:rPr>
        <w:t>.</w:t>
      </w:r>
      <w:r w:rsidR="006D5DD2" w:rsidRPr="00146F09">
        <w:rPr>
          <w:rFonts w:ascii="Arial" w:hAnsi="Arial" w:cs="Arial"/>
          <w:b/>
          <w:color w:val="auto"/>
          <w:sz w:val="20"/>
          <w:szCs w:val="20"/>
          <w:lang w:eastAsia="pt-BR"/>
        </w:rPr>
        <w:t xml:space="preserve"> </w:t>
      </w:r>
      <w:r w:rsidRPr="005D2BC3">
        <w:rPr>
          <w:rFonts w:ascii="Arial" w:hAnsi="Arial" w:cs="Arial"/>
          <w:color w:val="auto"/>
          <w:sz w:val="20"/>
          <w:szCs w:val="20"/>
          <w:lang w:eastAsia="pt-BR"/>
        </w:rPr>
        <w:t xml:space="preserve">A contratada não se responsabiliza por acordos verbais feitos com os atendentes/gerentes, TUDO que for acordado e os detalhes deverá constar minuciosamente por escrito em contrato. A contratada não se responsabiliza por qualquer serviço prestado por terceiros ( foto/filmagem/DJ, Show, Retrospectiva etc ) e todo o material necessário para o mesmo deverá ser fornecido pelo profissional contratado. </w:t>
      </w:r>
      <w:r w:rsidRPr="00146F09">
        <w:rPr>
          <w:rFonts w:ascii="Arial" w:hAnsi="Arial" w:cs="Arial"/>
          <w:b/>
          <w:color w:val="auto"/>
          <w:sz w:val="20"/>
          <w:szCs w:val="20"/>
          <w:highlight w:val="lightGray"/>
          <w:lang w:eastAsia="pt-BR"/>
        </w:rPr>
        <w:t>AS FOTOS PARA RETROSPECTIVA DEVEM SER ENTREGUES NO SALÃO ATÉ 15 DIAS ANTES DO EVENTO ORGANIZADO EM SEQUENCIA</w:t>
      </w:r>
      <w:r w:rsidRPr="005D2BC3">
        <w:rPr>
          <w:rFonts w:ascii="Arial" w:hAnsi="Arial" w:cs="Arial"/>
          <w:color w:val="auto"/>
          <w:sz w:val="20"/>
          <w:szCs w:val="20"/>
          <w:lang w:eastAsia="pt-BR"/>
        </w:rPr>
        <w:t>, se desejar encaminhar junto a música escolhida  E por estarem justos e contratados e de comum acordo, as partes obrigam-se a cumprir bem e fielmente o presente contrato.</w:t>
      </w:r>
    </w:p>
    <w:p w14:paraId="4701B631" w14:textId="77777777" w:rsidR="00D4010A" w:rsidRPr="00C47E99" w:rsidRDefault="00D4010A" w:rsidP="001D74C5">
      <w:pPr>
        <w:ind w:left="426" w:right="425"/>
        <w:rPr>
          <w:rFonts w:ascii="Arial" w:hAnsi="Arial" w:cs="Arial"/>
          <w:b/>
          <w:color w:val="auto"/>
          <w:sz w:val="20"/>
          <w:szCs w:val="20"/>
          <w:lang w:eastAsia="pt-BR"/>
        </w:rPr>
      </w:pPr>
    </w:p>
    <w:p w14:paraId="27B756E9" w14:textId="77777777" w:rsidR="00D4010A" w:rsidRPr="00636D50" w:rsidRDefault="00D4010A" w:rsidP="001D74C5">
      <w:pPr>
        <w:ind w:left="426" w:right="425"/>
        <w:jc w:val="center"/>
        <w:rPr>
          <w:b/>
          <w:color w:val="auto"/>
          <w:lang w:eastAsia="pt-BR"/>
        </w:rPr>
      </w:pPr>
      <w:r w:rsidRPr="00636D50">
        <w:rPr>
          <w:b/>
          <w:color w:val="auto"/>
          <w:lang w:eastAsia="pt-BR"/>
        </w:rPr>
        <w:t>_________________________________</w:t>
      </w:r>
      <w:r w:rsidRPr="00636D50">
        <w:rPr>
          <w:b/>
          <w:color w:val="auto"/>
          <w:lang w:eastAsia="pt-BR"/>
        </w:rPr>
        <w:tab/>
        <w:t>_________________________________</w:t>
      </w:r>
    </w:p>
    <w:p w14:paraId="3F8DEBB5" w14:textId="77777777" w:rsidR="00D4010A" w:rsidRPr="00636D50" w:rsidRDefault="006D5DD2" w:rsidP="001D74C5">
      <w:pPr>
        <w:ind w:left="426" w:right="425"/>
        <w:jc w:val="center"/>
        <w:rPr>
          <w:b/>
          <w:color w:val="auto"/>
          <w:lang w:eastAsia="pt-BR"/>
        </w:rPr>
      </w:pPr>
      <w:r w:rsidRPr="00636D50">
        <w:rPr>
          <w:b/>
          <w:color w:val="auto"/>
          <w:lang w:eastAsia="pt-BR"/>
        </w:rPr>
        <w:t>CONTRATANTE</w:t>
      </w:r>
      <w:r w:rsidR="00D4010A" w:rsidRPr="00636D50">
        <w:rPr>
          <w:b/>
          <w:color w:val="auto"/>
          <w:lang w:eastAsia="pt-BR"/>
        </w:rPr>
        <w:tab/>
      </w:r>
      <w:r w:rsidR="00D4010A" w:rsidRPr="00636D50">
        <w:rPr>
          <w:b/>
          <w:color w:val="auto"/>
          <w:lang w:eastAsia="pt-BR"/>
        </w:rPr>
        <w:tab/>
      </w:r>
      <w:r w:rsidR="00D4010A" w:rsidRPr="00636D50">
        <w:rPr>
          <w:b/>
          <w:color w:val="auto"/>
          <w:lang w:eastAsia="pt-BR"/>
        </w:rPr>
        <w:tab/>
      </w:r>
      <w:r w:rsidR="00D4010A" w:rsidRPr="00636D50">
        <w:rPr>
          <w:b/>
          <w:color w:val="auto"/>
          <w:lang w:eastAsia="pt-BR"/>
        </w:rPr>
        <w:tab/>
        <w:t>AKELA BUFFET</w:t>
      </w:r>
    </w:p>
    <w:p w14:paraId="42984809" w14:textId="77777777" w:rsidR="00D4010A" w:rsidRPr="00636D50" w:rsidRDefault="00D4010A" w:rsidP="001D74C5">
      <w:pPr>
        <w:ind w:left="426" w:right="425"/>
        <w:jc w:val="center"/>
        <w:rPr>
          <w:b/>
          <w:color w:val="auto"/>
          <w:lang w:eastAsia="pt-BR"/>
        </w:rPr>
      </w:pPr>
    </w:p>
    <w:p w14:paraId="67104D78" w14:textId="77777777" w:rsidR="00D4010A" w:rsidRPr="00636D50" w:rsidRDefault="00D4010A" w:rsidP="001D74C5">
      <w:pPr>
        <w:ind w:left="426" w:right="425"/>
        <w:jc w:val="center"/>
        <w:rPr>
          <w:b/>
          <w:color w:val="auto"/>
        </w:rPr>
      </w:pPr>
    </w:p>
    <w:p w14:paraId="7778EA61" w14:textId="77777777" w:rsidR="00D4010A" w:rsidRPr="00636D50" w:rsidRDefault="00D4010A" w:rsidP="001D74C5">
      <w:pPr>
        <w:ind w:left="426" w:right="425"/>
        <w:jc w:val="center"/>
        <w:rPr>
          <w:b/>
          <w:color w:val="auto"/>
          <w:lang w:eastAsia="pt-BR"/>
        </w:rPr>
      </w:pPr>
      <w:r w:rsidRPr="00636D50">
        <w:rPr>
          <w:b/>
          <w:color w:val="auto"/>
          <w:lang w:eastAsia="pt-BR"/>
        </w:rPr>
        <w:t>São Paulo, _______ de _______________ de 20_____</w:t>
      </w:r>
    </w:p>
    <w:p w14:paraId="74C479C1" w14:textId="77777777" w:rsidR="00BC7BE9" w:rsidRPr="00636D50" w:rsidRDefault="00BC7BE9" w:rsidP="001D74C5">
      <w:pPr>
        <w:ind w:left="426" w:right="425"/>
        <w:jc w:val="center"/>
        <w:rPr>
          <w:b/>
          <w:color w:val="auto"/>
          <w:lang w:eastAsia="pt-BR"/>
        </w:rPr>
      </w:pPr>
    </w:p>
    <w:p w14:paraId="307FDE52" w14:textId="77777777" w:rsidR="00BC7BE9" w:rsidRPr="00636D50" w:rsidRDefault="00BC7BE9" w:rsidP="001D74C5">
      <w:pPr>
        <w:ind w:left="426" w:right="425"/>
        <w:rPr>
          <w:b/>
          <w:color w:val="auto"/>
          <w:lang w:eastAsia="pt-BR"/>
        </w:rPr>
      </w:pPr>
    </w:p>
    <w:p w14:paraId="3480B759" w14:textId="366AEEC9" w:rsidR="00F278AD" w:rsidRPr="00636D50" w:rsidRDefault="0043492D" w:rsidP="001D74C5">
      <w:pPr>
        <w:ind w:left="426" w:right="425"/>
        <w:jc w:val="center"/>
        <w:rPr>
          <w:b/>
          <w:color w:val="auto"/>
          <w:lang w:eastAsia="pt-BR"/>
        </w:rPr>
      </w:pPr>
      <w:r w:rsidRPr="00636D50">
        <w:rPr>
          <w:b/>
          <w:noProof/>
          <w:color w:val="auto"/>
          <w:lang w:val="pt-BR" w:eastAsia="pt-BR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779F15E1" wp14:editId="58BF3C37">
                <wp:simplePos x="0" y="0"/>
                <wp:positionH relativeFrom="column">
                  <wp:posOffset>3443605</wp:posOffset>
                </wp:positionH>
                <wp:positionV relativeFrom="paragraph">
                  <wp:posOffset>854075</wp:posOffset>
                </wp:positionV>
                <wp:extent cx="2827655" cy="3543300"/>
                <wp:effectExtent l="0" t="0" r="10795" b="19050"/>
                <wp:wrapNone/>
                <wp:docPr id="2" name="Caixa de text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27655" cy="35433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EAA1C56" w14:textId="77777777" w:rsidR="00D7377B" w:rsidRDefault="00D7377B" w:rsidP="00D7377B">
                            <w:pPr>
                              <w:jc w:val="center"/>
                              <w:rPr>
                                <w:color w:val="465C74" w:themeColor="text2"/>
                                <w:lang w:val="pt-BR"/>
                              </w:rPr>
                            </w:pPr>
                          </w:p>
                          <w:p w14:paraId="50554319" w14:textId="77777777" w:rsidR="00F83E28" w:rsidRDefault="00F83E28" w:rsidP="00D7377B">
                            <w:pPr>
                              <w:jc w:val="center"/>
                              <w:rPr>
                                <w:b/>
                                <w:color w:val="auto"/>
                                <w:lang w:val="pt-BR"/>
                              </w:rPr>
                            </w:pPr>
                          </w:p>
                          <w:p w14:paraId="30A77D13" w14:textId="77777777" w:rsidR="009114F2" w:rsidRDefault="009114F2" w:rsidP="009114F2">
                            <w:pPr>
                              <w:jc w:val="center"/>
                              <w:rPr>
                                <w:b/>
                              </w:rPr>
                            </w:pPr>
                            <w:r w:rsidRPr="00440030">
                              <w:rPr>
                                <w:b/>
                              </w:rPr>
                              <w:t>ATENÇÃO</w:t>
                            </w:r>
                          </w:p>
                          <w:p w14:paraId="247621AA" w14:textId="77777777" w:rsidR="009114F2" w:rsidRPr="009114F2" w:rsidRDefault="0045426E" w:rsidP="009114F2">
                            <w:pPr>
                              <w:pStyle w:val="PargrafodaLista"/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</w:rPr>
                              <w:t xml:space="preserve">Enviar o comprovante pelo whatsapp. </w:t>
                            </w:r>
                          </w:p>
                          <w:p w14:paraId="62F62F7A" w14:textId="77777777" w:rsidR="00D7377B" w:rsidRPr="009114F2" w:rsidRDefault="00D7377B" w:rsidP="009114F2">
                            <w:pPr>
                              <w:rPr>
                                <w:color w:val="auto"/>
                                <w:lang w:val="pt-BR"/>
                              </w:rPr>
                            </w:pPr>
                            <w:r w:rsidRPr="009114F2">
                              <w:rPr>
                                <w:color w:val="auto"/>
                                <w:lang w:val="pt-BR"/>
                              </w:rPr>
                              <w:t>Guardar e apresentar</w:t>
                            </w:r>
                            <w:r w:rsidR="0045426E">
                              <w:rPr>
                                <w:color w:val="auto"/>
                                <w:lang w:val="pt-BR"/>
                              </w:rPr>
                              <w:t xml:space="preserve"> </w:t>
                            </w:r>
                            <w:r w:rsidRPr="009114F2">
                              <w:rPr>
                                <w:color w:val="auto"/>
                                <w:lang w:val="pt-BR"/>
                              </w:rPr>
                              <w:t>todos os comprovantes mensalmente</w:t>
                            </w:r>
                            <w:r w:rsidR="0045426E">
                              <w:rPr>
                                <w:color w:val="auto"/>
                                <w:lang w:val="pt-BR"/>
                              </w:rPr>
                              <w:t xml:space="preserve"> e eventualmente na semana do evento</w:t>
                            </w:r>
                          </w:p>
                          <w:p w14:paraId="1988486B" w14:textId="77777777" w:rsidR="00D7377B" w:rsidRPr="00C901E0" w:rsidRDefault="00D7377B" w:rsidP="00D7377B">
                            <w:pPr>
                              <w:jc w:val="center"/>
                              <w:rPr>
                                <w:b/>
                                <w:color w:val="auto"/>
                                <w:lang w:val="pt-BR"/>
                              </w:rPr>
                            </w:pPr>
                            <w:r w:rsidRPr="00C901E0">
                              <w:rPr>
                                <w:b/>
                                <w:color w:val="auto"/>
                                <w:lang w:val="pt-BR"/>
                              </w:rPr>
                              <w:t>11 96890 0572 Flavio</w:t>
                            </w:r>
                          </w:p>
                          <w:p w14:paraId="1C4EF655" w14:textId="77777777" w:rsidR="00D7377B" w:rsidRPr="00C901E0" w:rsidRDefault="00D7377B" w:rsidP="00D7377B">
                            <w:pPr>
                              <w:jc w:val="center"/>
                              <w:rPr>
                                <w:b/>
                                <w:color w:val="auto"/>
                                <w:lang w:val="pt-BR"/>
                              </w:rPr>
                            </w:pPr>
                            <w:r w:rsidRPr="00C901E0">
                              <w:rPr>
                                <w:b/>
                                <w:color w:val="auto"/>
                                <w:lang w:val="pt-BR"/>
                              </w:rPr>
                              <w:t>11 9 10887094 Flávia</w:t>
                            </w:r>
                          </w:p>
                          <w:p w14:paraId="1C4CDCF8" w14:textId="77777777" w:rsidR="00D7377B" w:rsidRPr="00C901E0" w:rsidRDefault="00AC21F7" w:rsidP="00D7377B">
                            <w:pPr>
                              <w:jc w:val="center"/>
                              <w:rPr>
                                <w:b/>
                                <w:color w:val="auto"/>
                                <w:lang w:val="pt-BR"/>
                              </w:rPr>
                            </w:pPr>
                            <w:hyperlink r:id="rId12" w:history="1">
                              <w:r w:rsidR="00D7377B" w:rsidRPr="00C901E0">
                                <w:rPr>
                                  <w:rStyle w:val="Hyperlink"/>
                                  <w:b/>
                                  <w:color w:val="auto"/>
                                  <w:lang w:val="pt-BR"/>
                                </w:rPr>
                                <w:t>www.buffetakela.com.br</w:t>
                              </w:r>
                            </w:hyperlink>
                          </w:p>
                          <w:p w14:paraId="4BC5D183" w14:textId="34806E34" w:rsidR="00D7377B" w:rsidRDefault="00D7377B" w:rsidP="00D7377B">
                            <w:pPr>
                              <w:jc w:val="center"/>
                              <w:rPr>
                                <w:b/>
                                <w:color w:val="auto"/>
                                <w:lang w:val="pt-BR"/>
                              </w:rPr>
                            </w:pPr>
                            <w:r w:rsidRPr="00C901E0">
                              <w:rPr>
                                <w:b/>
                                <w:color w:val="auto"/>
                                <w:lang w:val="pt-BR"/>
                              </w:rPr>
                              <w:t>Siga nossas redes sociais: @buffetakela</w:t>
                            </w:r>
                            <w:r w:rsidR="0043492D">
                              <w:rPr>
                                <w:b/>
                                <w:color w:val="auto"/>
                                <w:lang w:val="pt-BR"/>
                              </w:rPr>
                              <w:t>oficial</w:t>
                            </w:r>
                          </w:p>
                          <w:p w14:paraId="1CFE95C4" w14:textId="7C6DAD3A" w:rsidR="0043492D" w:rsidRDefault="0043492D" w:rsidP="00D7377B">
                            <w:pPr>
                              <w:jc w:val="center"/>
                              <w:rPr>
                                <w:b/>
                                <w:color w:val="auto"/>
                                <w:lang w:val="pt-BR"/>
                              </w:rPr>
                            </w:pPr>
                            <w:r>
                              <w:rPr>
                                <w:b/>
                                <w:color w:val="auto"/>
                                <w:lang w:val="pt-BR"/>
                              </w:rPr>
                              <w:t>@buffetakela2oficial</w:t>
                            </w:r>
                          </w:p>
                          <w:p w14:paraId="7F036A00" w14:textId="77777777" w:rsidR="00E03D01" w:rsidRPr="00C901E0" w:rsidRDefault="00E03D01" w:rsidP="00D7377B">
                            <w:pPr>
                              <w:jc w:val="center"/>
                              <w:rPr>
                                <w:b/>
                                <w:color w:val="auto"/>
                                <w:lang w:val="pt-BR"/>
                              </w:rPr>
                            </w:pPr>
                            <w:r>
                              <w:rPr>
                                <w:b/>
                                <w:color w:val="auto"/>
                                <w:lang w:val="pt-BR"/>
                              </w:rPr>
                              <w:t>E-mail: buffetakela@gmail.com</w:t>
                            </w:r>
                          </w:p>
                          <w:p w14:paraId="410672EB" w14:textId="77777777" w:rsidR="00C56CD5" w:rsidRDefault="00C56CD5">
                            <w:pPr>
                              <w:rPr>
                                <w:lang w:val="pt-BR"/>
                              </w:rPr>
                            </w:pPr>
                          </w:p>
                          <w:p w14:paraId="2F737105" w14:textId="77777777" w:rsidR="00C56CD5" w:rsidRPr="00C56CD5" w:rsidRDefault="00C56CD5">
                            <w:pPr>
                              <w:rPr>
                                <w:lang w:val="pt-BR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79F15E1" id="Caixa de texto 2" o:spid="_x0000_s1027" type="#_x0000_t202" style="position:absolute;left:0;text-align:left;margin-left:271.15pt;margin-top:67.25pt;width:222.65pt;height:279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" fillcolor="white [3201]" strokeweight=".5pt">
                <v:textbox>
                  <w:txbxContent>
                    <w:p w14:paraId="1EAA1C56" w14:textId="77777777" w:rsidR="00D7377B" w:rsidRDefault="00D7377B" w:rsidP="00D7377B">
                      <w:pPr>
                        <w:jc w:val="center"/>
                        <w:rPr>
                          <w:color w:val="465C74" w:themeColor="text2"/>
                          <w:lang w:val="pt-BR"/>
                        </w:rPr>
                      </w:pPr>
                    </w:p>
                    <w:p w14:paraId="50554319" w14:textId="77777777" w:rsidR="00F83E28" w:rsidRDefault="00F83E28" w:rsidP="00D7377B">
                      <w:pPr>
                        <w:jc w:val="center"/>
                        <w:rPr>
                          <w:b/>
                          <w:color w:val="auto"/>
                          <w:lang w:val="pt-BR"/>
                        </w:rPr>
                      </w:pPr>
                    </w:p>
                    <w:p w14:paraId="30A77D13" w14:textId="77777777" w:rsidR="009114F2" w:rsidRDefault="009114F2" w:rsidP="009114F2">
                      <w:pPr>
                        <w:jc w:val="center"/>
                        <w:rPr>
                          <w:b/>
                        </w:rPr>
                      </w:pPr>
                      <w:r w:rsidRPr="00440030">
                        <w:rPr>
                          <w:b/>
                        </w:rPr>
                        <w:t>ATENÇÃO</w:t>
                      </w:r>
                    </w:p>
                    <w:p w14:paraId="247621AA" w14:textId="77777777" w:rsidR="009114F2" w:rsidRPr="009114F2" w:rsidRDefault="0045426E" w:rsidP="009114F2">
                      <w:pPr>
                        <w:pStyle w:val="PargrafodaLista"/>
                        <w:rPr>
                          <w:b/>
                        </w:rPr>
                      </w:pPr>
                      <w:r>
                        <w:rPr>
                          <w:b/>
                        </w:rPr>
                        <w:t xml:space="preserve">Enviar o comprovante pelo whatsapp. </w:t>
                      </w:r>
                    </w:p>
                    <w:p w14:paraId="62F62F7A" w14:textId="77777777" w:rsidR="00D7377B" w:rsidRPr="009114F2" w:rsidRDefault="00D7377B" w:rsidP="009114F2">
                      <w:pPr>
                        <w:rPr>
                          <w:color w:val="auto"/>
                          <w:lang w:val="pt-BR"/>
                        </w:rPr>
                      </w:pPr>
                      <w:r w:rsidRPr="009114F2">
                        <w:rPr>
                          <w:color w:val="auto"/>
                          <w:lang w:val="pt-BR"/>
                        </w:rPr>
                        <w:t>Guardar e apresentar</w:t>
                      </w:r>
                      <w:r w:rsidR="0045426E">
                        <w:rPr>
                          <w:color w:val="auto"/>
                          <w:lang w:val="pt-BR"/>
                        </w:rPr>
                        <w:t xml:space="preserve"> </w:t>
                      </w:r>
                      <w:r w:rsidRPr="009114F2">
                        <w:rPr>
                          <w:color w:val="auto"/>
                          <w:lang w:val="pt-BR"/>
                        </w:rPr>
                        <w:t>todos os comprovantes mensalmente</w:t>
                      </w:r>
                      <w:r w:rsidR="0045426E">
                        <w:rPr>
                          <w:color w:val="auto"/>
                          <w:lang w:val="pt-BR"/>
                        </w:rPr>
                        <w:t xml:space="preserve"> e eventualmente na semana do evento</w:t>
                      </w:r>
                    </w:p>
                    <w:p w14:paraId="1988486B" w14:textId="77777777" w:rsidR="00D7377B" w:rsidRPr="00C901E0" w:rsidRDefault="00D7377B" w:rsidP="00D7377B">
                      <w:pPr>
                        <w:jc w:val="center"/>
                        <w:rPr>
                          <w:b/>
                          <w:color w:val="auto"/>
                          <w:lang w:val="pt-BR"/>
                        </w:rPr>
                      </w:pPr>
                      <w:r w:rsidRPr="00C901E0">
                        <w:rPr>
                          <w:b/>
                          <w:color w:val="auto"/>
                          <w:lang w:val="pt-BR"/>
                        </w:rPr>
                        <w:t>11 96890 0572 Flavio</w:t>
                      </w:r>
                    </w:p>
                    <w:p w14:paraId="1C4EF655" w14:textId="77777777" w:rsidR="00D7377B" w:rsidRPr="00C901E0" w:rsidRDefault="00D7377B" w:rsidP="00D7377B">
                      <w:pPr>
                        <w:jc w:val="center"/>
                        <w:rPr>
                          <w:b/>
                          <w:color w:val="auto"/>
                          <w:lang w:val="pt-BR"/>
                        </w:rPr>
                      </w:pPr>
                      <w:r w:rsidRPr="00C901E0">
                        <w:rPr>
                          <w:b/>
                          <w:color w:val="auto"/>
                          <w:lang w:val="pt-BR"/>
                        </w:rPr>
                        <w:t>11 9 10887094 Flávia</w:t>
                      </w:r>
                    </w:p>
                    <w:p w14:paraId="1C4CDCF8" w14:textId="77777777" w:rsidR="00D7377B" w:rsidRPr="00C901E0" w:rsidRDefault="00AC21F7" w:rsidP="00D7377B">
                      <w:pPr>
                        <w:jc w:val="center"/>
                        <w:rPr>
                          <w:b/>
                          <w:color w:val="auto"/>
                          <w:lang w:val="pt-BR"/>
                        </w:rPr>
                      </w:pPr>
                      <w:hyperlink r:id="rId13" w:history="1">
                        <w:r w:rsidR="00D7377B" w:rsidRPr="00C901E0">
                          <w:rPr>
                            <w:rStyle w:val="Hyperlink"/>
                            <w:b/>
                            <w:color w:val="auto"/>
                            <w:lang w:val="pt-BR"/>
                          </w:rPr>
                          <w:t>www.buffetakela.com.br</w:t>
                        </w:r>
                      </w:hyperlink>
                    </w:p>
                    <w:p w14:paraId="4BC5D183" w14:textId="34806E34" w:rsidR="00D7377B" w:rsidRDefault="00D7377B" w:rsidP="00D7377B">
                      <w:pPr>
                        <w:jc w:val="center"/>
                        <w:rPr>
                          <w:b/>
                          <w:color w:val="auto"/>
                          <w:lang w:val="pt-BR"/>
                        </w:rPr>
                      </w:pPr>
                      <w:r w:rsidRPr="00C901E0">
                        <w:rPr>
                          <w:b/>
                          <w:color w:val="auto"/>
                          <w:lang w:val="pt-BR"/>
                        </w:rPr>
                        <w:t>Siga nossas redes sociais: @buffetakela</w:t>
                      </w:r>
                      <w:r w:rsidR="0043492D">
                        <w:rPr>
                          <w:b/>
                          <w:color w:val="auto"/>
                          <w:lang w:val="pt-BR"/>
                        </w:rPr>
                        <w:t>oficial</w:t>
                      </w:r>
                    </w:p>
                    <w:p w14:paraId="1CFE95C4" w14:textId="7C6DAD3A" w:rsidR="0043492D" w:rsidRDefault="0043492D" w:rsidP="00D7377B">
                      <w:pPr>
                        <w:jc w:val="center"/>
                        <w:rPr>
                          <w:b/>
                          <w:color w:val="auto"/>
                          <w:lang w:val="pt-BR"/>
                        </w:rPr>
                      </w:pPr>
                      <w:r>
                        <w:rPr>
                          <w:b/>
                          <w:color w:val="auto"/>
                          <w:lang w:val="pt-BR"/>
                        </w:rPr>
                        <w:t>@buffetakela2oficial</w:t>
                      </w:r>
                    </w:p>
                    <w:p w14:paraId="7F036A00" w14:textId="77777777" w:rsidR="00E03D01" w:rsidRPr="00C901E0" w:rsidRDefault="00E03D01" w:rsidP="00D7377B">
                      <w:pPr>
                        <w:jc w:val="center"/>
                        <w:rPr>
                          <w:b/>
                          <w:color w:val="auto"/>
                          <w:lang w:val="pt-BR"/>
                        </w:rPr>
                      </w:pPr>
                      <w:r>
                        <w:rPr>
                          <w:b/>
                          <w:color w:val="auto"/>
                          <w:lang w:val="pt-BR"/>
                        </w:rPr>
                        <w:t>E-mail: buffetakela@gmail.com</w:t>
                      </w:r>
                    </w:p>
                    <w:p w14:paraId="410672EB" w14:textId="77777777" w:rsidR="00C56CD5" w:rsidRDefault="00C56CD5">
                      <w:pPr>
                        <w:rPr>
                          <w:lang w:val="pt-BR"/>
                        </w:rPr>
                      </w:pPr>
                    </w:p>
                    <w:p w14:paraId="2F737105" w14:textId="77777777" w:rsidR="00C56CD5" w:rsidRPr="00C56CD5" w:rsidRDefault="00C56CD5">
                      <w:pPr>
                        <w:rPr>
                          <w:lang w:val="pt-BR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b/>
          <w:noProof/>
          <w:color w:val="auto"/>
          <w:lang w:val="pt-BR" w:eastAsia="pt-BR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5489573" wp14:editId="5F0A20DC">
                <wp:simplePos x="0" y="0"/>
                <wp:positionH relativeFrom="column">
                  <wp:posOffset>186055</wp:posOffset>
                </wp:positionH>
                <wp:positionV relativeFrom="paragraph">
                  <wp:posOffset>815975</wp:posOffset>
                </wp:positionV>
                <wp:extent cx="3044825" cy="3571875"/>
                <wp:effectExtent l="0" t="0" r="22225" b="28575"/>
                <wp:wrapNone/>
                <wp:docPr id="3" name="Caixa de Text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44825" cy="35718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F58E724" w14:textId="77777777" w:rsidR="00146F09" w:rsidRDefault="00146F09" w:rsidP="00440030">
                            <w:pPr>
                              <w:jc w:val="center"/>
                              <w:rPr>
                                <w:b/>
                              </w:rPr>
                            </w:pPr>
                            <w:r w:rsidRPr="00440030">
                              <w:rPr>
                                <w:b/>
                              </w:rPr>
                              <w:t>ATENÇÃO</w:t>
                            </w:r>
                          </w:p>
                          <w:p w14:paraId="50A83827" w14:textId="77777777" w:rsidR="007B2D91" w:rsidRPr="00440030" w:rsidRDefault="007B2D91" w:rsidP="00440030">
                            <w:pPr>
                              <w:jc w:val="center"/>
                              <w:rPr>
                                <w:b/>
                              </w:rPr>
                            </w:pPr>
                          </w:p>
                          <w:p w14:paraId="607F1578" w14:textId="77777777" w:rsidR="00146F09" w:rsidRDefault="00146F09" w:rsidP="007B2D91">
                            <w:pPr>
                              <w:jc w:val="center"/>
                            </w:pPr>
                            <w:r>
                              <w:t xml:space="preserve">Itens </w:t>
                            </w:r>
                            <w:r w:rsidR="00440030">
                              <w:rPr>
                                <w:b/>
                              </w:rPr>
                              <w:t>NÃO INCLUSO</w:t>
                            </w:r>
                            <w:r>
                              <w:t xml:space="preserve"> nesse contrato</w:t>
                            </w:r>
                          </w:p>
                          <w:p w14:paraId="06678C9E" w14:textId="77777777" w:rsidR="007B2D91" w:rsidRDefault="007B2D91" w:rsidP="007B2D91">
                            <w:pPr>
                              <w:jc w:val="center"/>
                            </w:pPr>
                          </w:p>
                          <w:p w14:paraId="4D8A2BB7" w14:textId="19701520" w:rsidR="00146F09" w:rsidRDefault="00146F09" w:rsidP="00D7377B">
                            <w:r>
                              <w:t>1</w:t>
                            </w:r>
                            <w:r w:rsidR="005947D6">
                              <w:t>.</w:t>
                            </w:r>
                            <w:r>
                              <w:t xml:space="preserve"> Doces da mesa de decoração</w:t>
                            </w:r>
                            <w:r w:rsidR="0043492D">
                              <w:t>,</w:t>
                            </w:r>
                            <w:r>
                              <w:t xml:space="preserve"> </w:t>
                            </w:r>
                            <w:r w:rsidR="0043492D">
                              <w:t>Led n*, nome.</w:t>
                            </w:r>
                          </w:p>
                          <w:p w14:paraId="48BBECAA" w14:textId="77777777" w:rsidR="00146F09" w:rsidRDefault="00146F09" w:rsidP="00D7377B">
                            <w:r>
                              <w:t>2</w:t>
                            </w:r>
                            <w:r w:rsidR="005947D6">
                              <w:t>. Lembrancinhas;</w:t>
                            </w:r>
                          </w:p>
                          <w:p w14:paraId="6C72FFC9" w14:textId="77777777" w:rsidR="005947D6" w:rsidRDefault="00146F09" w:rsidP="00D7377B">
                            <w:r>
                              <w:t>3</w:t>
                            </w:r>
                            <w:r w:rsidR="005947D6">
                              <w:t>.</w:t>
                            </w:r>
                            <w:r>
                              <w:t xml:space="preserve"> Bebida Alcoolica</w:t>
                            </w:r>
                            <w:r w:rsidR="005947D6">
                              <w:t>;</w:t>
                            </w:r>
                          </w:p>
                          <w:p w14:paraId="12CBAD8B" w14:textId="77777777" w:rsidR="005947D6" w:rsidRDefault="005947D6" w:rsidP="00D7377B">
                            <w:r>
                              <w:t>4. Gelo;</w:t>
                            </w:r>
                          </w:p>
                          <w:p w14:paraId="2ACD7A26" w14:textId="4B858344" w:rsidR="007B2D91" w:rsidRDefault="0043492D" w:rsidP="00D7377B">
                            <w:r>
                              <w:t xml:space="preserve">5. DJ; </w:t>
                            </w:r>
                          </w:p>
                          <w:p w14:paraId="7A7E2C88" w14:textId="05392D4C" w:rsidR="0043492D" w:rsidRDefault="0043492D" w:rsidP="00D7377B">
                            <w:r>
                              <w:t xml:space="preserve">6 Recredor </w:t>
                            </w:r>
                          </w:p>
                          <w:p w14:paraId="362A5005" w14:textId="75E5129C" w:rsidR="0043492D" w:rsidRDefault="0043492D" w:rsidP="00D7377B">
                            <w:r>
                              <w:t>7 Centro de mesa dos convidados</w:t>
                            </w:r>
                          </w:p>
                          <w:p w14:paraId="678062DF" w14:textId="77777777" w:rsidR="0043492D" w:rsidRDefault="0043492D" w:rsidP="00D7377B"/>
                          <w:p w14:paraId="27D3D6AD" w14:textId="77777777" w:rsidR="007B2D91" w:rsidRDefault="00D7377B" w:rsidP="007B2D91">
                            <w:pPr>
                              <w:jc w:val="center"/>
                            </w:pPr>
                            <w:r>
                              <w:t>Todos os doces</w:t>
                            </w:r>
                            <w:r w:rsidR="005947D6">
                              <w:t xml:space="preserve"> decorativos,</w:t>
                            </w:r>
                            <w:r w:rsidR="007B2D91">
                              <w:t xml:space="preserve"> Lembrancinhas, Gelo e</w:t>
                            </w:r>
                            <w:r w:rsidR="005947D6">
                              <w:t xml:space="preserve"> C</w:t>
                            </w:r>
                            <w:r>
                              <w:t>erveja</w:t>
                            </w:r>
                            <w:r w:rsidR="005947D6">
                              <w:t xml:space="preserve"> </w:t>
                            </w:r>
                            <w:r w:rsidR="007B2D91">
                              <w:t xml:space="preserve">em </w:t>
                            </w:r>
                            <w:r w:rsidR="007B2D91" w:rsidRPr="005947D6">
                              <w:rPr>
                                <w:b/>
                              </w:rPr>
                              <w:t>LATA</w:t>
                            </w:r>
                            <w:r w:rsidR="007B2D91">
                              <w:t xml:space="preserve"> </w:t>
                            </w:r>
                            <w:r w:rsidR="005947D6">
                              <w:t xml:space="preserve">para os convidados </w:t>
                            </w:r>
                            <w:r>
                              <w:t>deve</w:t>
                            </w:r>
                            <w:r w:rsidR="005947D6">
                              <w:t>rá</w:t>
                            </w:r>
                            <w:r>
                              <w:t xml:space="preserve"> ser entregue até um dia antes da festa</w:t>
                            </w:r>
                            <w:r w:rsidR="00146F09">
                              <w:t xml:space="preserve"> em horario </w:t>
                            </w:r>
                            <w:r w:rsidR="00440030" w:rsidRPr="007B2D91">
                              <w:t>C</w:t>
                            </w:r>
                            <w:r w:rsidR="007B2D91" w:rsidRPr="007B2D91">
                              <w:t>OMERCIAL</w:t>
                            </w:r>
                            <w:r w:rsidR="007B2D91">
                              <w:rPr>
                                <w:b/>
                              </w:rPr>
                              <w:t xml:space="preserve"> e </w:t>
                            </w:r>
                            <w:r w:rsidR="007B2D91" w:rsidRPr="005947D6">
                              <w:rPr>
                                <w:b/>
                              </w:rPr>
                              <w:t>AGENDADO</w:t>
                            </w:r>
                            <w:r w:rsidR="007B2D91">
                              <w:rPr>
                                <w:b/>
                              </w:rPr>
                              <w:t xml:space="preserve"> </w:t>
                            </w:r>
                            <w:r w:rsidR="007B2D91" w:rsidRPr="007B2D91">
                              <w:t xml:space="preserve">por </w:t>
                            </w:r>
                            <w:r w:rsidR="007B2D91">
                              <w:t xml:space="preserve">whatsapp (11) 91088 7094 </w:t>
                            </w:r>
                          </w:p>
                          <w:p w14:paraId="5ABF54F7" w14:textId="0828C1F7" w:rsidR="00D7377B" w:rsidRPr="0043492D" w:rsidRDefault="005947D6" w:rsidP="0043492D">
                            <w:pPr>
                              <w:jc w:val="center"/>
                              <w:rPr>
                                <w:b/>
                              </w:rPr>
                            </w:pPr>
                            <w:r w:rsidRPr="00440030">
                              <w:rPr>
                                <w:b/>
                              </w:rPr>
                              <w:t>NÃO RECEBEMOS NO DIA DA FESTA</w:t>
                            </w:r>
                            <w:r w:rsidR="00D7377B">
                              <w:t>.</w:t>
                            </w:r>
                          </w:p>
                          <w:p w14:paraId="792B6816" w14:textId="77777777" w:rsidR="007B2D91" w:rsidRDefault="007B2D91" w:rsidP="007B2D91">
                            <w:pPr>
                              <w:jc w:val="center"/>
                            </w:pPr>
                            <w:r>
                              <w:t>Não insista!</w:t>
                            </w:r>
                          </w:p>
                          <w:p w14:paraId="11450476" w14:textId="77777777" w:rsidR="00D7377B" w:rsidRDefault="00D7377B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5489573" id="Caixa de Texto 3" o:spid="_x0000_s1028" type="#_x0000_t202" style="position:absolute;left:0;text-align:left;margin-left:14.65pt;margin-top:64.25pt;width:239.75pt;height:281.25pt;z-index:25166131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" fillcolor="white [3201]" strokeweight=".5pt">
                <v:textbox>
                  <w:txbxContent>
                    <w:p w14:paraId="3F58E724" w14:textId="77777777" w:rsidR="00146F09" w:rsidRDefault="00146F09" w:rsidP="00440030">
                      <w:pPr>
                        <w:jc w:val="center"/>
                        <w:rPr>
                          <w:b/>
                        </w:rPr>
                      </w:pPr>
                      <w:r w:rsidRPr="00440030">
                        <w:rPr>
                          <w:b/>
                        </w:rPr>
                        <w:t>ATENÇÃO</w:t>
                      </w:r>
                    </w:p>
                    <w:p w14:paraId="50A83827" w14:textId="77777777" w:rsidR="007B2D91" w:rsidRPr="00440030" w:rsidRDefault="007B2D91" w:rsidP="00440030">
                      <w:pPr>
                        <w:jc w:val="center"/>
                        <w:rPr>
                          <w:b/>
                        </w:rPr>
                      </w:pPr>
                    </w:p>
                    <w:p w14:paraId="607F1578" w14:textId="77777777" w:rsidR="00146F09" w:rsidRDefault="00146F09" w:rsidP="007B2D91">
                      <w:pPr>
                        <w:jc w:val="center"/>
                      </w:pPr>
                      <w:r>
                        <w:t xml:space="preserve">Itens </w:t>
                      </w:r>
                      <w:r w:rsidR="00440030">
                        <w:rPr>
                          <w:b/>
                        </w:rPr>
                        <w:t>NÃO INCLUSO</w:t>
                      </w:r>
                      <w:r>
                        <w:t xml:space="preserve"> nesse contrato</w:t>
                      </w:r>
                    </w:p>
                    <w:p w14:paraId="06678C9E" w14:textId="77777777" w:rsidR="007B2D91" w:rsidRDefault="007B2D91" w:rsidP="007B2D91">
                      <w:pPr>
                        <w:jc w:val="center"/>
                      </w:pPr>
                    </w:p>
                    <w:p w14:paraId="4D8A2BB7" w14:textId="19701520" w:rsidR="00146F09" w:rsidRDefault="00146F09" w:rsidP="00D7377B">
                      <w:r>
                        <w:t>1</w:t>
                      </w:r>
                      <w:r w:rsidR="005947D6">
                        <w:t>.</w:t>
                      </w:r>
                      <w:r>
                        <w:t xml:space="preserve"> Doces da mesa de decoração</w:t>
                      </w:r>
                      <w:r w:rsidR="0043492D">
                        <w:t>,</w:t>
                      </w:r>
                      <w:r>
                        <w:t xml:space="preserve"> </w:t>
                      </w:r>
                      <w:r w:rsidR="0043492D">
                        <w:t>Led n*, nome.</w:t>
                      </w:r>
                    </w:p>
                    <w:p w14:paraId="48BBECAA" w14:textId="77777777" w:rsidR="00146F09" w:rsidRDefault="00146F09" w:rsidP="00D7377B">
                      <w:r>
                        <w:t>2</w:t>
                      </w:r>
                      <w:r w:rsidR="005947D6">
                        <w:t>. Lembrancinhas;</w:t>
                      </w:r>
                    </w:p>
                    <w:p w14:paraId="6C72FFC9" w14:textId="77777777" w:rsidR="005947D6" w:rsidRDefault="00146F09" w:rsidP="00D7377B">
                      <w:r>
                        <w:t>3</w:t>
                      </w:r>
                      <w:r w:rsidR="005947D6">
                        <w:t>.</w:t>
                      </w:r>
                      <w:r>
                        <w:t xml:space="preserve"> Bebida Alcoolica</w:t>
                      </w:r>
                      <w:r w:rsidR="005947D6">
                        <w:t>;</w:t>
                      </w:r>
                    </w:p>
                    <w:p w14:paraId="12CBAD8B" w14:textId="77777777" w:rsidR="005947D6" w:rsidRDefault="005947D6" w:rsidP="00D7377B">
                      <w:r>
                        <w:t>4. Gelo;</w:t>
                      </w:r>
                    </w:p>
                    <w:p w14:paraId="2ACD7A26" w14:textId="4B858344" w:rsidR="007B2D91" w:rsidRDefault="0043492D" w:rsidP="00D7377B">
                      <w:r>
                        <w:t xml:space="preserve">5. DJ; </w:t>
                      </w:r>
                    </w:p>
                    <w:p w14:paraId="7A7E2C88" w14:textId="05392D4C" w:rsidR="0043492D" w:rsidRDefault="0043492D" w:rsidP="00D7377B">
                      <w:r>
                        <w:t xml:space="preserve">6 Recredor </w:t>
                      </w:r>
                    </w:p>
                    <w:p w14:paraId="362A5005" w14:textId="75E5129C" w:rsidR="0043492D" w:rsidRDefault="0043492D" w:rsidP="00D7377B">
                      <w:r>
                        <w:t>7 Centro de mesa dos convidados</w:t>
                      </w:r>
                    </w:p>
                    <w:p w14:paraId="678062DF" w14:textId="77777777" w:rsidR="0043492D" w:rsidRDefault="0043492D" w:rsidP="00D7377B"/>
                    <w:p w14:paraId="27D3D6AD" w14:textId="77777777" w:rsidR="007B2D91" w:rsidRDefault="00D7377B" w:rsidP="007B2D91">
                      <w:pPr>
                        <w:jc w:val="center"/>
                      </w:pPr>
                      <w:r>
                        <w:t>Todos os doces</w:t>
                      </w:r>
                      <w:r w:rsidR="005947D6">
                        <w:t xml:space="preserve"> decorativos,</w:t>
                      </w:r>
                      <w:r w:rsidR="007B2D91">
                        <w:t xml:space="preserve"> Lembrancinhas, Gelo e</w:t>
                      </w:r>
                      <w:r w:rsidR="005947D6">
                        <w:t xml:space="preserve"> C</w:t>
                      </w:r>
                      <w:r>
                        <w:t>erveja</w:t>
                      </w:r>
                      <w:r w:rsidR="005947D6">
                        <w:t xml:space="preserve"> </w:t>
                      </w:r>
                      <w:r w:rsidR="007B2D91">
                        <w:t xml:space="preserve">em </w:t>
                      </w:r>
                      <w:r w:rsidR="007B2D91" w:rsidRPr="005947D6">
                        <w:rPr>
                          <w:b/>
                        </w:rPr>
                        <w:t>LATA</w:t>
                      </w:r>
                      <w:r w:rsidR="007B2D91">
                        <w:t xml:space="preserve"> </w:t>
                      </w:r>
                      <w:r w:rsidR="005947D6">
                        <w:t xml:space="preserve">para os convidados </w:t>
                      </w:r>
                      <w:r>
                        <w:t>deve</w:t>
                      </w:r>
                      <w:r w:rsidR="005947D6">
                        <w:t>rá</w:t>
                      </w:r>
                      <w:r>
                        <w:t xml:space="preserve"> ser entregue até um dia antes da festa</w:t>
                      </w:r>
                      <w:r w:rsidR="00146F09">
                        <w:t xml:space="preserve"> em horario </w:t>
                      </w:r>
                      <w:r w:rsidR="00440030" w:rsidRPr="007B2D91">
                        <w:t>C</w:t>
                      </w:r>
                      <w:r w:rsidR="007B2D91" w:rsidRPr="007B2D91">
                        <w:t>OMERCIAL</w:t>
                      </w:r>
                      <w:r w:rsidR="007B2D91">
                        <w:rPr>
                          <w:b/>
                        </w:rPr>
                        <w:t xml:space="preserve"> e </w:t>
                      </w:r>
                      <w:r w:rsidR="007B2D91" w:rsidRPr="005947D6">
                        <w:rPr>
                          <w:b/>
                        </w:rPr>
                        <w:t>AGENDADO</w:t>
                      </w:r>
                      <w:r w:rsidR="007B2D91">
                        <w:rPr>
                          <w:b/>
                        </w:rPr>
                        <w:t xml:space="preserve"> </w:t>
                      </w:r>
                      <w:r w:rsidR="007B2D91" w:rsidRPr="007B2D91">
                        <w:t xml:space="preserve">por </w:t>
                      </w:r>
                      <w:r w:rsidR="007B2D91">
                        <w:t xml:space="preserve">whatsapp (11) 91088 7094 </w:t>
                      </w:r>
                    </w:p>
                    <w:p w14:paraId="5ABF54F7" w14:textId="0828C1F7" w:rsidR="00D7377B" w:rsidRPr="0043492D" w:rsidRDefault="005947D6" w:rsidP="0043492D">
                      <w:pPr>
                        <w:jc w:val="center"/>
                        <w:rPr>
                          <w:b/>
                        </w:rPr>
                      </w:pPr>
                      <w:r w:rsidRPr="00440030">
                        <w:rPr>
                          <w:b/>
                        </w:rPr>
                        <w:t>NÃO RECEBEMOS NO DIA DA FESTA</w:t>
                      </w:r>
                      <w:r w:rsidR="00D7377B">
                        <w:t>.</w:t>
                      </w:r>
                    </w:p>
                    <w:p w14:paraId="792B6816" w14:textId="77777777" w:rsidR="007B2D91" w:rsidRDefault="007B2D91" w:rsidP="007B2D91">
                      <w:pPr>
                        <w:jc w:val="center"/>
                      </w:pPr>
                      <w:r>
                        <w:t>Não insista!</w:t>
                      </w:r>
                    </w:p>
                    <w:p w14:paraId="11450476" w14:textId="77777777" w:rsidR="00D7377B" w:rsidRDefault="00D7377B"/>
                  </w:txbxContent>
                </v:textbox>
              </v:shape>
            </w:pict>
          </mc:Fallback>
        </mc:AlternateContent>
      </w:r>
      <w:r w:rsidR="00F278AD" w:rsidRPr="00636D50">
        <w:rPr>
          <w:b/>
          <w:color w:val="auto"/>
          <w:lang w:eastAsia="pt-BR"/>
        </w:rPr>
        <w:t xml:space="preserve">CARDAPIO </w:t>
      </w:r>
    </w:p>
    <w:sectPr w:rsidR="00F278AD" w:rsidRPr="00636D50" w:rsidSect="00E03D01">
      <w:type w:val="continuous"/>
      <w:pgSz w:w="11906" w:h="16838" w:code="9"/>
      <w:pgMar w:top="284" w:right="282" w:bottom="284" w:left="142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709F9B5" w14:textId="77777777" w:rsidR="00AC21F7" w:rsidRDefault="00AC21F7" w:rsidP="00EA7516">
      <w:r>
        <w:separator/>
      </w:r>
    </w:p>
  </w:endnote>
  <w:endnote w:type="continuationSeparator" w:id="0">
    <w:p w14:paraId="1BB6FA8C" w14:textId="77777777" w:rsidR="00AC21F7" w:rsidRDefault="00AC21F7" w:rsidP="00EA751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MS PMincho">
    <w:altName w:val="MS Gothic"/>
    <w:charset w:val="80"/>
    <w:family w:val="roman"/>
    <w:pitch w:val="variable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PGothic"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Cambria,Bold">
    <w:altName w:val="Cambria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E1CC5F4" w14:textId="77777777" w:rsidR="00AC21F7" w:rsidRDefault="00AC21F7" w:rsidP="00EA7516">
      <w:r>
        <w:separator/>
      </w:r>
    </w:p>
  </w:footnote>
  <w:footnote w:type="continuationSeparator" w:id="0">
    <w:p w14:paraId="3BFF3013" w14:textId="77777777" w:rsidR="00AC21F7" w:rsidRDefault="00AC21F7" w:rsidP="00EA751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92A2F560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F"/>
    <w:multiLevelType w:val="singleLevel"/>
    <w:tmpl w:val="D006FE58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2" w15:restartNumberingAfterBreak="0">
    <w:nsid w:val="000F6662"/>
    <w:multiLevelType w:val="hybridMultilevel"/>
    <w:tmpl w:val="EFD20602"/>
    <w:lvl w:ilvl="0" w:tplc="B1F45EBE">
      <w:start w:val="1"/>
      <w:numFmt w:val="bullet"/>
      <w:lvlText w:val="□"/>
      <w:lvlJc w:val="left"/>
      <w:pPr>
        <w:ind w:left="720" w:hanging="360"/>
      </w:pPr>
      <w:rPr>
        <w:rFonts w:ascii="Calibri" w:hAnsi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35D242B"/>
    <w:multiLevelType w:val="hybridMultilevel"/>
    <w:tmpl w:val="E580F208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90D2F0C"/>
    <w:multiLevelType w:val="hybridMultilevel"/>
    <w:tmpl w:val="1C5AEA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0836162"/>
    <w:multiLevelType w:val="multilevel"/>
    <w:tmpl w:val="6354F9FE"/>
    <w:lvl w:ilvl="0">
      <w:start w:val="1"/>
      <w:numFmt w:val="bullet"/>
      <w:lvlText w:val=""/>
      <w:lvlJc w:val="left"/>
      <w:pPr>
        <w:tabs>
          <w:tab w:val="num" w:pos="644"/>
        </w:tabs>
        <w:ind w:left="644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364"/>
        </w:tabs>
        <w:ind w:left="1364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084"/>
        </w:tabs>
        <w:ind w:left="2084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04"/>
        </w:tabs>
        <w:ind w:left="2804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524"/>
        </w:tabs>
        <w:ind w:left="3524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244"/>
        </w:tabs>
        <w:ind w:left="4244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4964"/>
        </w:tabs>
        <w:ind w:left="4964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684"/>
        </w:tabs>
        <w:ind w:left="5684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04"/>
        </w:tabs>
        <w:ind w:left="6404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33601931"/>
    <w:multiLevelType w:val="hybridMultilevel"/>
    <w:tmpl w:val="B26087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4BF4697"/>
    <w:multiLevelType w:val="hybridMultilevel"/>
    <w:tmpl w:val="80A0DE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EC13B97"/>
    <w:multiLevelType w:val="hybridMultilevel"/>
    <w:tmpl w:val="2460C24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FFD069F"/>
    <w:multiLevelType w:val="hybridMultilevel"/>
    <w:tmpl w:val="76CE24C0"/>
    <w:lvl w:ilvl="0" w:tplc="B1F45EBE">
      <w:start w:val="1"/>
      <w:numFmt w:val="bullet"/>
      <w:lvlText w:val="□"/>
      <w:lvlJc w:val="left"/>
      <w:pPr>
        <w:ind w:left="720" w:hanging="360"/>
      </w:pPr>
      <w:rPr>
        <w:rFonts w:ascii="Calibri" w:hAnsi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A5734AE"/>
    <w:multiLevelType w:val="hybridMultilevel"/>
    <w:tmpl w:val="49FCB5C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BF84075"/>
    <w:multiLevelType w:val="hybridMultilevel"/>
    <w:tmpl w:val="003654E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C290C35"/>
    <w:multiLevelType w:val="hybridMultilevel"/>
    <w:tmpl w:val="DA603BD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F780549"/>
    <w:multiLevelType w:val="hybridMultilevel"/>
    <w:tmpl w:val="ECCCCD6A"/>
    <w:lvl w:ilvl="0" w:tplc="B1F45EBE">
      <w:start w:val="1"/>
      <w:numFmt w:val="bullet"/>
      <w:lvlText w:val="□"/>
      <w:lvlJc w:val="left"/>
      <w:pPr>
        <w:ind w:left="720" w:hanging="360"/>
      </w:pPr>
      <w:rPr>
        <w:rFonts w:ascii="Calibri" w:hAnsi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0870A92"/>
    <w:multiLevelType w:val="hybridMultilevel"/>
    <w:tmpl w:val="6144CEB4"/>
    <w:lvl w:ilvl="0" w:tplc="B1F45EBE">
      <w:start w:val="1"/>
      <w:numFmt w:val="bullet"/>
      <w:lvlText w:val="□"/>
      <w:lvlJc w:val="left"/>
      <w:pPr>
        <w:ind w:left="720" w:hanging="360"/>
      </w:pPr>
      <w:rPr>
        <w:rFonts w:ascii="Calibri" w:hAnsi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5E443A4"/>
    <w:multiLevelType w:val="hybridMultilevel"/>
    <w:tmpl w:val="74381E3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A0835BD"/>
    <w:multiLevelType w:val="hybridMultilevel"/>
    <w:tmpl w:val="AD065A7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AAD5CDC"/>
    <w:multiLevelType w:val="multilevel"/>
    <w:tmpl w:val="7674C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648210D6"/>
    <w:multiLevelType w:val="hybridMultilevel"/>
    <w:tmpl w:val="47E6D2E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6"/>
  </w:num>
  <w:num w:numId="2">
    <w:abstractNumId w:val="4"/>
  </w:num>
  <w:num w:numId="3">
    <w:abstractNumId w:val="12"/>
  </w:num>
  <w:num w:numId="4">
    <w:abstractNumId w:val="15"/>
  </w:num>
  <w:num w:numId="5">
    <w:abstractNumId w:val="6"/>
  </w:num>
  <w:num w:numId="6">
    <w:abstractNumId w:val="8"/>
  </w:num>
  <w:num w:numId="7">
    <w:abstractNumId w:val="10"/>
  </w:num>
  <w:num w:numId="8">
    <w:abstractNumId w:val="18"/>
  </w:num>
  <w:num w:numId="9">
    <w:abstractNumId w:val="7"/>
  </w:num>
  <w:num w:numId="10">
    <w:abstractNumId w:val="11"/>
  </w:num>
  <w:num w:numId="11">
    <w:abstractNumId w:val="2"/>
  </w:num>
  <w:num w:numId="12">
    <w:abstractNumId w:val="9"/>
  </w:num>
  <w:num w:numId="13">
    <w:abstractNumId w:val="14"/>
  </w:num>
  <w:num w:numId="14">
    <w:abstractNumId w:val="13"/>
  </w:num>
  <w:num w:numId="15">
    <w:abstractNumId w:val="1"/>
  </w:num>
  <w:num w:numId="16">
    <w:abstractNumId w:val="0"/>
  </w:num>
  <w:num w:numId="17">
    <w:abstractNumId w:val="17"/>
  </w:num>
  <w:num w:numId="18">
    <w:abstractNumId w:val="5"/>
  </w:num>
  <w:num w:numId="1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removePersonalInformation/>
  <w:removeDateAndTime/>
  <w:proofState w:spelling="clean" w:grammar="clean"/>
  <w:attachedTemplate r:id="rId1"/>
  <w:defaultTabStop w:val="720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708D"/>
    <w:rsid w:val="000203DE"/>
    <w:rsid w:val="00021798"/>
    <w:rsid w:val="00027480"/>
    <w:rsid w:val="00046D34"/>
    <w:rsid w:val="000640BB"/>
    <w:rsid w:val="000A0C55"/>
    <w:rsid w:val="000A6E21"/>
    <w:rsid w:val="000B30FB"/>
    <w:rsid w:val="000B4364"/>
    <w:rsid w:val="000B4E5F"/>
    <w:rsid w:val="000C49A5"/>
    <w:rsid w:val="000C66D8"/>
    <w:rsid w:val="000D3DC9"/>
    <w:rsid w:val="000D7CDB"/>
    <w:rsid w:val="000F59BF"/>
    <w:rsid w:val="000F6503"/>
    <w:rsid w:val="000F6A1D"/>
    <w:rsid w:val="0011687E"/>
    <w:rsid w:val="001232C8"/>
    <w:rsid w:val="00123C6D"/>
    <w:rsid w:val="00130D76"/>
    <w:rsid w:val="00146F09"/>
    <w:rsid w:val="00151DC4"/>
    <w:rsid w:val="00153238"/>
    <w:rsid w:val="00153445"/>
    <w:rsid w:val="00164756"/>
    <w:rsid w:val="00165B7D"/>
    <w:rsid w:val="00166E62"/>
    <w:rsid w:val="00166F47"/>
    <w:rsid w:val="00197AFC"/>
    <w:rsid w:val="001A3F0B"/>
    <w:rsid w:val="001C0EED"/>
    <w:rsid w:val="001D4E9E"/>
    <w:rsid w:val="001D74C5"/>
    <w:rsid w:val="001E6F85"/>
    <w:rsid w:val="00206066"/>
    <w:rsid w:val="0021246C"/>
    <w:rsid w:val="00220FFC"/>
    <w:rsid w:val="00237CC7"/>
    <w:rsid w:val="00242F1F"/>
    <w:rsid w:val="00243A0A"/>
    <w:rsid w:val="002458FD"/>
    <w:rsid w:val="002526E5"/>
    <w:rsid w:val="00254CB0"/>
    <w:rsid w:val="00257A4C"/>
    <w:rsid w:val="00271085"/>
    <w:rsid w:val="0028182B"/>
    <w:rsid w:val="0028344E"/>
    <w:rsid w:val="0029531E"/>
    <w:rsid w:val="002C2461"/>
    <w:rsid w:val="0030376F"/>
    <w:rsid w:val="003061B7"/>
    <w:rsid w:val="00314AB7"/>
    <w:rsid w:val="00326E3D"/>
    <w:rsid w:val="00333B17"/>
    <w:rsid w:val="0033437A"/>
    <w:rsid w:val="00361F57"/>
    <w:rsid w:val="0036280B"/>
    <w:rsid w:val="003677FF"/>
    <w:rsid w:val="00374436"/>
    <w:rsid w:val="003B4002"/>
    <w:rsid w:val="003B600F"/>
    <w:rsid w:val="003D1CD0"/>
    <w:rsid w:val="003D7A86"/>
    <w:rsid w:val="003E35DA"/>
    <w:rsid w:val="003F3E5B"/>
    <w:rsid w:val="003F6EB6"/>
    <w:rsid w:val="004073FC"/>
    <w:rsid w:val="0043492D"/>
    <w:rsid w:val="0043632A"/>
    <w:rsid w:val="00440030"/>
    <w:rsid w:val="004453BF"/>
    <w:rsid w:val="004525CC"/>
    <w:rsid w:val="0045426E"/>
    <w:rsid w:val="00456CF8"/>
    <w:rsid w:val="00460A9D"/>
    <w:rsid w:val="00473DB8"/>
    <w:rsid w:val="00476209"/>
    <w:rsid w:val="004918A6"/>
    <w:rsid w:val="004A30FE"/>
    <w:rsid w:val="004A4218"/>
    <w:rsid w:val="004A58D2"/>
    <w:rsid w:val="004A5D2B"/>
    <w:rsid w:val="004B6355"/>
    <w:rsid w:val="004D6AFA"/>
    <w:rsid w:val="004F2B94"/>
    <w:rsid w:val="004F2F18"/>
    <w:rsid w:val="00510F45"/>
    <w:rsid w:val="005342AF"/>
    <w:rsid w:val="0053523F"/>
    <w:rsid w:val="005378E9"/>
    <w:rsid w:val="005409AC"/>
    <w:rsid w:val="005452B1"/>
    <w:rsid w:val="00546AA4"/>
    <w:rsid w:val="0054708D"/>
    <w:rsid w:val="005545F9"/>
    <w:rsid w:val="00557B53"/>
    <w:rsid w:val="00571D28"/>
    <w:rsid w:val="00572C85"/>
    <w:rsid w:val="005927CC"/>
    <w:rsid w:val="00592AD3"/>
    <w:rsid w:val="005947D6"/>
    <w:rsid w:val="005D2BC3"/>
    <w:rsid w:val="005E7700"/>
    <w:rsid w:val="005F520A"/>
    <w:rsid w:val="00620425"/>
    <w:rsid w:val="00622873"/>
    <w:rsid w:val="0062517C"/>
    <w:rsid w:val="006273E3"/>
    <w:rsid w:val="0063233B"/>
    <w:rsid w:val="00634BD4"/>
    <w:rsid w:val="00636D50"/>
    <w:rsid w:val="0065415A"/>
    <w:rsid w:val="00666A70"/>
    <w:rsid w:val="006A0DBA"/>
    <w:rsid w:val="006C5197"/>
    <w:rsid w:val="006D5DD2"/>
    <w:rsid w:val="006F5F9C"/>
    <w:rsid w:val="00700077"/>
    <w:rsid w:val="00745197"/>
    <w:rsid w:val="00755AF9"/>
    <w:rsid w:val="007628D7"/>
    <w:rsid w:val="007733B1"/>
    <w:rsid w:val="007808C2"/>
    <w:rsid w:val="00784551"/>
    <w:rsid w:val="00792D9A"/>
    <w:rsid w:val="007B0948"/>
    <w:rsid w:val="007B2A32"/>
    <w:rsid w:val="007B2D91"/>
    <w:rsid w:val="007C012A"/>
    <w:rsid w:val="007D7966"/>
    <w:rsid w:val="007F5A4D"/>
    <w:rsid w:val="0080540A"/>
    <w:rsid w:val="008327FA"/>
    <w:rsid w:val="00844AE6"/>
    <w:rsid w:val="0085032B"/>
    <w:rsid w:val="008B1BD4"/>
    <w:rsid w:val="008B4AB9"/>
    <w:rsid w:val="008B518E"/>
    <w:rsid w:val="008B6475"/>
    <w:rsid w:val="008B6ADA"/>
    <w:rsid w:val="008C5930"/>
    <w:rsid w:val="008C6FB9"/>
    <w:rsid w:val="008D6306"/>
    <w:rsid w:val="008E20B6"/>
    <w:rsid w:val="009114F2"/>
    <w:rsid w:val="00922AE2"/>
    <w:rsid w:val="00924A4B"/>
    <w:rsid w:val="009320CD"/>
    <w:rsid w:val="0094473A"/>
    <w:rsid w:val="00951A9A"/>
    <w:rsid w:val="009539D7"/>
    <w:rsid w:val="0095543B"/>
    <w:rsid w:val="00971536"/>
    <w:rsid w:val="00981289"/>
    <w:rsid w:val="009D12BC"/>
    <w:rsid w:val="00A14361"/>
    <w:rsid w:val="00A238F7"/>
    <w:rsid w:val="00A33CAD"/>
    <w:rsid w:val="00A347CF"/>
    <w:rsid w:val="00A64EBB"/>
    <w:rsid w:val="00A6621B"/>
    <w:rsid w:val="00A7247E"/>
    <w:rsid w:val="00A82D70"/>
    <w:rsid w:val="00A8495F"/>
    <w:rsid w:val="00A96244"/>
    <w:rsid w:val="00AB36A4"/>
    <w:rsid w:val="00AC111E"/>
    <w:rsid w:val="00AC21F7"/>
    <w:rsid w:val="00AC23C6"/>
    <w:rsid w:val="00AE00A5"/>
    <w:rsid w:val="00AF6340"/>
    <w:rsid w:val="00B04497"/>
    <w:rsid w:val="00B06B05"/>
    <w:rsid w:val="00B14286"/>
    <w:rsid w:val="00B2554D"/>
    <w:rsid w:val="00B255A0"/>
    <w:rsid w:val="00B43167"/>
    <w:rsid w:val="00B52526"/>
    <w:rsid w:val="00B6547B"/>
    <w:rsid w:val="00B72CAB"/>
    <w:rsid w:val="00B7421E"/>
    <w:rsid w:val="00B966FA"/>
    <w:rsid w:val="00BA3D0E"/>
    <w:rsid w:val="00BA788F"/>
    <w:rsid w:val="00BB1B96"/>
    <w:rsid w:val="00BC7BE9"/>
    <w:rsid w:val="00BF110B"/>
    <w:rsid w:val="00C151E1"/>
    <w:rsid w:val="00C3336C"/>
    <w:rsid w:val="00C3619A"/>
    <w:rsid w:val="00C37042"/>
    <w:rsid w:val="00C47E99"/>
    <w:rsid w:val="00C56CD5"/>
    <w:rsid w:val="00C65329"/>
    <w:rsid w:val="00C66A08"/>
    <w:rsid w:val="00C814B2"/>
    <w:rsid w:val="00C8418C"/>
    <w:rsid w:val="00CA5084"/>
    <w:rsid w:val="00CB11EA"/>
    <w:rsid w:val="00CC32FA"/>
    <w:rsid w:val="00CE3B1A"/>
    <w:rsid w:val="00CE5855"/>
    <w:rsid w:val="00D14B48"/>
    <w:rsid w:val="00D248A5"/>
    <w:rsid w:val="00D270AA"/>
    <w:rsid w:val="00D3432B"/>
    <w:rsid w:val="00D36AD3"/>
    <w:rsid w:val="00D37C26"/>
    <w:rsid w:val="00D4010A"/>
    <w:rsid w:val="00D41DC3"/>
    <w:rsid w:val="00D7377B"/>
    <w:rsid w:val="00D761CB"/>
    <w:rsid w:val="00D81D72"/>
    <w:rsid w:val="00D9004A"/>
    <w:rsid w:val="00D917A6"/>
    <w:rsid w:val="00D93E61"/>
    <w:rsid w:val="00DB7A67"/>
    <w:rsid w:val="00DB7D9F"/>
    <w:rsid w:val="00DD0721"/>
    <w:rsid w:val="00DD4D0E"/>
    <w:rsid w:val="00E02A76"/>
    <w:rsid w:val="00E03D01"/>
    <w:rsid w:val="00E054BD"/>
    <w:rsid w:val="00E07557"/>
    <w:rsid w:val="00E22B84"/>
    <w:rsid w:val="00E50A49"/>
    <w:rsid w:val="00E70DCD"/>
    <w:rsid w:val="00EA1E94"/>
    <w:rsid w:val="00EA7516"/>
    <w:rsid w:val="00EB7B42"/>
    <w:rsid w:val="00EE6E10"/>
    <w:rsid w:val="00EF763F"/>
    <w:rsid w:val="00F00E9B"/>
    <w:rsid w:val="00F0168A"/>
    <w:rsid w:val="00F06806"/>
    <w:rsid w:val="00F15E9D"/>
    <w:rsid w:val="00F278AD"/>
    <w:rsid w:val="00F316B8"/>
    <w:rsid w:val="00F341ED"/>
    <w:rsid w:val="00F458C9"/>
    <w:rsid w:val="00F52AE3"/>
    <w:rsid w:val="00F738DB"/>
    <w:rsid w:val="00F83E28"/>
    <w:rsid w:val="00FA2803"/>
    <w:rsid w:val="00FA662D"/>
    <w:rsid w:val="00FC372B"/>
    <w:rsid w:val="00FC657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67758E4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pt-PT" w:eastAsia="en-US" w:bidi="ar-SA"/>
      </w:rPr>
    </w:rPrDefault>
    <w:pPrDefault/>
  </w:docDefaults>
  <w:latentStyles w:defLockedState="0" w:defUIPriority="0" w:defSemiHidden="0" w:defUnhideWhenUsed="0" w:defQFormat="0" w:count="376">
    <w:lsdException w:name="heading 3" w:semiHidden="1" w:unhideWhenUsed="1"/>
    <w:lsdException w:name="heading 4" w:semiHidden="1" w:unhideWhenUsed="1"/>
    <w:lsdException w:name="heading 5" w:semiHidden="1" w:unhideWhenUsed="1"/>
    <w:lsdException w:name="heading 6" w:semiHidden="1" w:unhideWhenUsed="1"/>
    <w:lsdException w:name="heading 7" w:semiHidden="1" w:unhideWhenUsed="1"/>
    <w:lsdException w:name="heading 8" w:semiHidden="1" w:unhideWhenUsed="1"/>
    <w:lsdException w:name="heading 9" w:semiHidden="1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F15E9D"/>
    <w:pPr>
      <w:spacing w:before="10" w:after="10"/>
    </w:pPr>
    <w:rPr>
      <w:color w:val="44494F" w:themeColor="text1" w:themeShade="BF"/>
      <w:sz w:val="23"/>
    </w:rPr>
  </w:style>
  <w:style w:type="paragraph" w:styleId="Ttulo1">
    <w:name w:val="heading 1"/>
    <w:basedOn w:val="Normal"/>
    <w:next w:val="Normal"/>
    <w:link w:val="Ttulo1Char"/>
    <w:uiPriority w:val="9"/>
    <w:qFormat/>
    <w:rsid w:val="00784551"/>
    <w:pPr>
      <w:keepNext/>
      <w:keepLines/>
      <w:pBdr>
        <w:top w:val="single" w:sz="4" w:space="2" w:color="BBC0C5" w:themeColor="text1" w:themeTint="66"/>
        <w:bottom w:val="single" w:sz="4" w:space="2" w:color="BBC0C5" w:themeColor="text1" w:themeTint="66"/>
      </w:pBdr>
      <w:spacing w:before="360" w:after="100"/>
      <w:outlineLvl w:val="0"/>
    </w:pPr>
    <w:rPr>
      <w:rFonts w:ascii="Arial" w:eastAsiaTheme="majorEastAsia" w:hAnsi="Arial" w:cstheme="majorBidi"/>
      <w:b/>
      <w:bCs/>
      <w:smallCaps/>
      <w:color w:val="591642" w:themeColor="accent2"/>
      <w:sz w:val="30"/>
      <w:szCs w:val="32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rsid w:val="00243A0A"/>
    <w:pPr>
      <w:ind w:left="720"/>
      <w:contextualSpacing/>
    </w:pPr>
  </w:style>
  <w:style w:type="character" w:customStyle="1" w:styleId="Ttulo1Char">
    <w:name w:val="Título 1 Char"/>
    <w:basedOn w:val="Fontepargpadro"/>
    <w:link w:val="Ttulo1"/>
    <w:uiPriority w:val="9"/>
    <w:rsid w:val="00784551"/>
    <w:rPr>
      <w:rFonts w:ascii="Arial" w:eastAsiaTheme="majorEastAsia" w:hAnsi="Arial" w:cstheme="majorBidi"/>
      <w:b/>
      <w:bCs/>
      <w:smallCaps/>
      <w:color w:val="591642" w:themeColor="accent2"/>
      <w:sz w:val="30"/>
      <w:szCs w:val="32"/>
    </w:rPr>
  </w:style>
  <w:style w:type="paragraph" w:styleId="Ttulo">
    <w:name w:val="Title"/>
    <w:basedOn w:val="Normal"/>
    <w:next w:val="Normal"/>
    <w:link w:val="TtuloChar"/>
    <w:uiPriority w:val="10"/>
    <w:qFormat/>
    <w:rsid w:val="004073FC"/>
    <w:pPr>
      <w:spacing w:before="0" w:after="800"/>
      <w:ind w:right="2880"/>
      <w:contextualSpacing/>
    </w:pPr>
    <w:rPr>
      <w:rFonts w:asciiTheme="majorHAnsi" w:eastAsiaTheme="majorEastAsia" w:hAnsiTheme="majorHAnsi" w:cstheme="majorBidi"/>
      <w:smallCaps/>
      <w:noProof/>
      <w:color w:val="591642" w:themeColor="accent2"/>
      <w:kern w:val="28"/>
      <w:sz w:val="44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4073FC"/>
    <w:rPr>
      <w:rFonts w:asciiTheme="majorHAnsi" w:eastAsiaTheme="majorEastAsia" w:hAnsiTheme="majorHAnsi" w:cstheme="majorBidi"/>
      <w:smallCaps/>
      <w:noProof/>
      <w:color w:val="591642" w:themeColor="accent2"/>
      <w:kern w:val="28"/>
      <w:sz w:val="44"/>
      <w:szCs w:val="52"/>
    </w:rPr>
  </w:style>
  <w:style w:type="paragraph" w:customStyle="1" w:styleId="slogan">
    <w:name w:val="slogan"/>
    <w:basedOn w:val="Normal"/>
    <w:qFormat/>
    <w:rsid w:val="004073FC"/>
    <w:pPr>
      <w:spacing w:line="254" w:lineRule="auto"/>
      <w:ind w:right="3060"/>
    </w:pPr>
    <w:rPr>
      <w:rFonts w:ascii="Arial" w:hAnsi="Arial"/>
      <w:color w:val="FFFFFF" w:themeColor="background1"/>
      <w:sz w:val="24"/>
    </w:rPr>
  </w:style>
  <w:style w:type="paragraph" w:customStyle="1" w:styleId="recuodelistadeverificao">
    <w:name w:val="recuo de lista de verificação"/>
    <w:basedOn w:val="Normal"/>
    <w:link w:val="recuodelistadeverificaoChar"/>
    <w:qFormat/>
    <w:rsid w:val="00CA5084"/>
    <w:pPr>
      <w:spacing w:after="8"/>
      <w:ind w:left="357" w:hanging="357"/>
    </w:pPr>
    <w:rPr>
      <w:rFonts w:ascii="Cambria,Bold" w:hAnsi="Cambria,Bold" w:cs="Cambria,Bold"/>
      <w:b/>
      <w:bCs/>
      <w:color w:val="000000"/>
      <w:sz w:val="18"/>
      <w:szCs w:val="18"/>
      <w:lang w:eastAsia="pt-BR"/>
    </w:rPr>
  </w:style>
  <w:style w:type="paragraph" w:styleId="Cabealho">
    <w:name w:val="header"/>
    <w:basedOn w:val="Normal"/>
    <w:link w:val="CabealhoChar"/>
    <w:unhideWhenUsed/>
    <w:rsid w:val="008327FA"/>
    <w:pPr>
      <w:tabs>
        <w:tab w:val="center" w:pos="4513"/>
        <w:tab w:val="right" w:pos="9026"/>
      </w:tabs>
      <w:spacing w:before="0" w:after="0"/>
    </w:pPr>
  </w:style>
  <w:style w:type="character" w:customStyle="1" w:styleId="CabealhoChar">
    <w:name w:val="Cabeçalho Char"/>
    <w:basedOn w:val="Fontepargpadro"/>
    <w:link w:val="Cabealho"/>
    <w:rsid w:val="008327FA"/>
    <w:rPr>
      <w:color w:val="44494F" w:themeColor="text1" w:themeShade="BF"/>
      <w:sz w:val="23"/>
    </w:rPr>
  </w:style>
  <w:style w:type="paragraph" w:styleId="Rodap">
    <w:name w:val="footer"/>
    <w:basedOn w:val="Normal"/>
    <w:link w:val="RodapChar"/>
    <w:unhideWhenUsed/>
    <w:rsid w:val="008327FA"/>
    <w:pPr>
      <w:tabs>
        <w:tab w:val="center" w:pos="4513"/>
        <w:tab w:val="right" w:pos="9026"/>
      </w:tabs>
      <w:spacing w:before="0" w:after="0"/>
    </w:pPr>
  </w:style>
  <w:style w:type="character" w:customStyle="1" w:styleId="RodapChar">
    <w:name w:val="Rodapé Char"/>
    <w:basedOn w:val="Fontepargpadro"/>
    <w:link w:val="Rodap"/>
    <w:rsid w:val="008327FA"/>
    <w:rPr>
      <w:color w:val="44494F" w:themeColor="text1" w:themeShade="BF"/>
      <w:sz w:val="23"/>
    </w:rPr>
  </w:style>
  <w:style w:type="paragraph" w:styleId="Textodebalo">
    <w:name w:val="Balloon Text"/>
    <w:basedOn w:val="Normal"/>
    <w:link w:val="TextodebaloChar"/>
    <w:semiHidden/>
    <w:unhideWhenUsed/>
    <w:rsid w:val="00EA1E94"/>
    <w:pPr>
      <w:spacing w:before="0" w:after="0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semiHidden/>
    <w:rsid w:val="00EA1E94"/>
    <w:rPr>
      <w:rFonts w:ascii="Tahoma" w:hAnsi="Tahoma" w:cs="Tahoma"/>
      <w:color w:val="44494F" w:themeColor="text1" w:themeShade="BF"/>
      <w:sz w:val="16"/>
      <w:szCs w:val="16"/>
    </w:rPr>
  </w:style>
  <w:style w:type="paragraph" w:styleId="SemEspaamento">
    <w:name w:val="No Spacing"/>
    <w:uiPriority w:val="1"/>
    <w:qFormat/>
    <w:rsid w:val="00220FFC"/>
    <w:rPr>
      <w:rFonts w:ascii="Calibri" w:eastAsia="Calibri" w:hAnsi="Calibri" w:cs="Times New Roman"/>
      <w:sz w:val="22"/>
      <w:szCs w:val="22"/>
      <w:lang w:val="pt-BR"/>
    </w:rPr>
  </w:style>
  <w:style w:type="character" w:customStyle="1" w:styleId="recuodelistadeverificaoChar">
    <w:name w:val="recuo de lista de verificação Char"/>
    <w:basedOn w:val="Fontepargpadro"/>
    <w:link w:val="recuodelistadeverificao"/>
    <w:rsid w:val="00CA5084"/>
    <w:rPr>
      <w:rFonts w:ascii="Cambria,Bold" w:hAnsi="Cambria,Bold" w:cs="Cambria,Bold"/>
      <w:b/>
      <w:bCs/>
      <w:color w:val="000000"/>
      <w:sz w:val="18"/>
      <w:szCs w:val="18"/>
      <w:lang w:eastAsia="pt-BR"/>
    </w:rPr>
  </w:style>
  <w:style w:type="character" w:styleId="Refdecomentrio">
    <w:name w:val="annotation reference"/>
    <w:basedOn w:val="Fontepargpadro"/>
    <w:semiHidden/>
    <w:unhideWhenUsed/>
    <w:rsid w:val="00C56CD5"/>
    <w:rPr>
      <w:sz w:val="16"/>
      <w:szCs w:val="16"/>
    </w:rPr>
  </w:style>
  <w:style w:type="paragraph" w:styleId="Textodecomentrio">
    <w:name w:val="annotation text"/>
    <w:basedOn w:val="Normal"/>
    <w:link w:val="TextodecomentrioChar"/>
    <w:semiHidden/>
    <w:unhideWhenUsed/>
    <w:rsid w:val="00C56CD5"/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semiHidden/>
    <w:rsid w:val="00C56CD5"/>
    <w:rPr>
      <w:color w:val="44494F" w:themeColor="text1" w:themeShade="BF"/>
      <w:sz w:val="20"/>
      <w:szCs w:val="20"/>
    </w:rPr>
  </w:style>
  <w:style w:type="paragraph" w:styleId="Assuntodocomentrio">
    <w:name w:val="annotation subject"/>
    <w:basedOn w:val="Textodecomentrio"/>
    <w:next w:val="Textodecomentrio"/>
    <w:link w:val="AssuntodocomentrioChar"/>
    <w:semiHidden/>
    <w:unhideWhenUsed/>
    <w:rsid w:val="00C56CD5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semiHidden/>
    <w:rsid w:val="00C56CD5"/>
    <w:rPr>
      <w:b/>
      <w:bCs/>
      <w:color w:val="44494F" w:themeColor="text1" w:themeShade="BF"/>
      <w:sz w:val="20"/>
      <w:szCs w:val="20"/>
    </w:rPr>
  </w:style>
  <w:style w:type="paragraph" w:styleId="NormalWeb">
    <w:name w:val="Normal (Web)"/>
    <w:basedOn w:val="Normal"/>
    <w:uiPriority w:val="99"/>
    <w:unhideWhenUsed/>
    <w:rsid w:val="0036280B"/>
    <w:pPr>
      <w:spacing w:before="100" w:beforeAutospacing="1" w:after="100" w:afterAutospacing="1"/>
    </w:pPr>
    <w:rPr>
      <w:rFonts w:ascii="Times New Roman" w:eastAsia="Times New Roman" w:hAnsi="Times New Roman" w:cs="Times New Roman"/>
      <w:color w:val="auto"/>
      <w:sz w:val="24"/>
      <w:lang w:val="pt-BR" w:eastAsia="pt-BR"/>
    </w:rPr>
  </w:style>
  <w:style w:type="character" w:styleId="Hyperlink">
    <w:name w:val="Hyperlink"/>
    <w:basedOn w:val="Fontepargpadro"/>
    <w:unhideWhenUsed/>
    <w:rsid w:val="00D7377B"/>
    <w:rPr>
      <w:color w:val="073D62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56439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368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582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yperlink" Target="http://www.buffetakela.com.br" TargetMode="Externa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yperlink" Target="http://www.buffetakela.com.br" TargetMode="Externa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jpeg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FLAVIO\AppData\Roaming\Microsoft\Modelos\Lista%20de%20verifica&#231;&#227;o%20de%20mudan&#231;a%20profiss&#227;o.dotx" TargetMode="External"/></Relationships>
</file>

<file path=word/theme/theme1.xml><?xml version="1.0" encoding="utf-8"?>
<a:theme xmlns:a="http://schemas.openxmlformats.org/drawingml/2006/main" name="Office Theme">
  <a:themeElements>
    <a:clrScheme name="Custom 296">
      <a:dk1>
        <a:srgbClr val="5B636B"/>
      </a:dk1>
      <a:lt1>
        <a:sysClr val="window" lastClr="FFFFFF"/>
      </a:lt1>
      <a:dk2>
        <a:srgbClr val="465C74"/>
      </a:dk2>
      <a:lt2>
        <a:srgbClr val="F0F0E0"/>
      </a:lt2>
      <a:accent1>
        <a:srgbClr val="0B3964"/>
      </a:accent1>
      <a:accent2>
        <a:srgbClr val="591642"/>
      </a:accent2>
      <a:accent3>
        <a:srgbClr val="7EA1B0"/>
      </a:accent3>
      <a:accent4>
        <a:srgbClr val="0A515D"/>
      </a:accent4>
      <a:accent5>
        <a:srgbClr val="797D7E"/>
      </a:accent5>
      <a:accent6>
        <a:srgbClr val="B2D4BD"/>
      </a:accent6>
      <a:hlink>
        <a:srgbClr val="073D62"/>
      </a:hlink>
      <a:folHlink>
        <a:srgbClr val="522647"/>
      </a:folHlink>
    </a:clrScheme>
    <a:fontScheme name="Office Classic">
      <a:majorFont>
        <a:latin typeface="Arial"/>
        <a:ea typeface=""/>
        <a:cs typeface=""/>
        <a:font script="Jpan" typeface="ＭＳ Ｐゴシック"/>
        <a:font script="Hang" typeface="돋움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ajorFont>
      <a:minorFont>
        <a:latin typeface="Times New Roman"/>
        <a:ea typeface=""/>
        <a:cs typeface=""/>
        <a:font script="Jpan" typeface="ＭＳ Ｐ明朝"/>
        <a:font script="Hang" typeface="바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_ip_UnifiedCompliancePolicyProperties xmlns="http://schemas.microsoft.com/sharepoint/v3" xsi:nil="true"/>
  </documentManagement>
</p: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EEA25CC0A0AC24199CDC46C25B8B0BC" ma:contentTypeVersion="10" ma:contentTypeDescription="Create a new document." ma:contentTypeScope="" ma:versionID="e3b47856d4cf355c0dacb39e1084d14f">
  <xsd:schema xmlns:xsd="http://www.w3.org/2001/XMLSchema" xmlns:xs="http://www.w3.org/2001/XMLSchema" xmlns:p="http://schemas.microsoft.com/office/2006/metadata/properties" xmlns:ns1="http://schemas.microsoft.com/sharepoint/v3" xmlns:ns2="6dc4bcd6-49db-4c07-9060-8acfc67cef9f" xmlns:ns3="fb0879af-3eba-417a-a55a-ffe6dcd6ca77" targetNamespace="http://schemas.microsoft.com/office/2006/metadata/properties" ma:root="true" ma:fieldsID="a845a615265fdb1f7b12cc65ac20ecbd" ns1:_="" ns2:_="" ns3:_="">
    <xsd:import namespace="http://schemas.microsoft.com/sharepoint/v3"/>
    <xsd:import namespace="6dc4bcd6-49db-4c07-9060-8acfc67cef9f"/>
    <xsd:import namespace="fb0879af-3eba-417a-a55a-ffe6dcd6ca7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CR" minOccurs="0"/>
                <xsd:element ref="ns3:SharedWithUsers" minOccurs="0"/>
                <xsd:element ref="ns3:SharedWithDetails" minOccurs="0"/>
                <xsd:element ref="ns3:LastSharedByUser" minOccurs="0"/>
                <xsd:element ref="ns3:LastSharedByTime" minOccurs="0"/>
                <xsd:element ref="ns1:_ip_UnifiedCompliancePolicyProperties" minOccurs="0"/>
                <xsd:element ref="ns1:_ip_UnifiedCompliancePolicyUIAction" minOccurs="0"/>
                <xsd:element ref="ns2:MediaServiceAuto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15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16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dc4bcd6-49db-4c07-9060-8acfc67cef9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AutoTags" ma:index="17" nillable="true" ma:displayName="MediaServiceAutoTags" ma:internalName="MediaServiceAutoTag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b0879af-3eba-417a-a55a-ffe6dcd6ca77" elementFormDefault="qualified">
    <xsd:import namespace="http://schemas.microsoft.com/office/2006/documentManagement/types"/>
    <xsd:import namespace="http://schemas.microsoft.com/office/infopath/2007/PartnerControls"/>
    <xsd:element name="SharedWithUsers" ma:index="11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2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LastSharedByUser" ma:index="13" nillable="true" ma:displayName="Last Shared By User" ma:hidden="true" ma:internalName="LastSharedByUser" ma:readOnly="true">
      <xsd:simpleType>
        <xsd:restriction base="dms:Note"/>
      </xsd:simpleType>
    </xsd:element>
    <xsd:element name="LastSharedByTime" ma:index="14" nillable="true" ma:displayName="Last Shared By Time" ma:hidden="true" ma:internalName="LastSharedByTime" ma:readOnly="true">
      <xsd:simpleType>
        <xsd:restriction base="dms:DateTim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6667E0B3-CA9F-423F-95BB-C2C5272F5BCD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</ds:schemaRefs>
</ds:datastoreItem>
</file>

<file path=customXml/itemProps2.xml><?xml version="1.0" encoding="utf-8"?>
<ds:datastoreItem xmlns:ds="http://schemas.openxmlformats.org/officeDocument/2006/customXml" ds:itemID="{DEA5AA59-ACEF-469C-8581-D43500FAED09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D312178C-2034-47D2-A2E2-11540812422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6dc4bcd6-49db-4c07-9060-8acfc67cef9f"/>
    <ds:schemaRef ds:uri="fb0879af-3eba-417a-a55a-ffe6dcd6ca7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5EC805DA-6BF3-4C76-A2EC-14218D4FEBF5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Lista de verificação de mudança profissão</Template>
  <TotalTime>0</TotalTime>
  <Pages>2</Pages>
  <Words>1080</Words>
  <Characters>5833</Characters>
  <Application>Microsoft Office Word</Application>
  <DocSecurity>0</DocSecurity>
  <Lines>48</Lines>
  <Paragraphs>13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6900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2026-09-22T02:04:00Z</dcterms:created>
  <dcterms:modified xsi:type="dcterms:W3CDTF">2026-09-22T02:19:00Z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0x010100DEEA25CC0A0AC24199CDC46C25B8B0BC</vt:lpwstr>
  </property>
</Properties>
</file>